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2D441E02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FF0FDA">
        <w:rPr>
          <w:rFonts w:ascii="맑은 고딕" w:eastAsia="맑은 고딕" w:hAnsi="맑은 고딕" w:hint="eastAsia"/>
          <w:b/>
          <w:sz w:val="26"/>
        </w:rPr>
        <w:t>v</w:t>
      </w:r>
      <w:r w:rsidR="00FF0FDA">
        <w:rPr>
          <w:rFonts w:ascii="맑은 고딕" w:eastAsia="맑은 고딕" w:hAnsi="맑은 고딕"/>
          <w:b/>
          <w:sz w:val="26"/>
        </w:rPr>
        <w:t>ideo pattern generator</w:t>
      </w:r>
    </w:p>
    <w:p w14:paraId="526998FF" w14:textId="198B99A1" w:rsidR="00534BBF" w:rsidRDefault="00534BBF" w:rsidP="00534BBF">
      <w:pPr>
        <w:rPr>
          <w:b/>
          <w:sz w:val="24"/>
        </w:rPr>
      </w:pPr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 xml:space="preserve">Code /  </w:t>
      </w:r>
      <w:r w:rsidR="00791958">
        <w:rPr>
          <w:rFonts w:hint="eastAsia"/>
          <w:b/>
          <w:sz w:val="24"/>
        </w:rPr>
        <w:t>주석</w:t>
      </w:r>
    </w:p>
    <w:p w14:paraId="1B9173FB" w14:textId="2B8D7BA6" w:rsidR="00FF0FDA" w:rsidRPr="00FF0FDA" w:rsidRDefault="00FF0FDA" w:rsidP="00534BBF">
      <w:pPr>
        <w:rPr>
          <w:bCs/>
          <w:szCs w:val="16"/>
        </w:rPr>
      </w:pPr>
      <w:proofErr w:type="spellStart"/>
      <w:r>
        <w:rPr>
          <w:bCs/>
          <w:szCs w:val="16"/>
        </w:rPr>
        <w:t>Pattern_gen</w:t>
      </w:r>
      <w:proofErr w:type="spellEnd"/>
    </w:p>
    <w:p w14:paraId="7BBB48EF" w14:textId="05696E22" w:rsidR="00FF0FDA" w:rsidRDefault="007573FD" w:rsidP="00534BBF">
      <w:r>
        <w:rPr>
          <w:noProof/>
        </w:rPr>
        <w:drawing>
          <wp:inline distT="0" distB="0" distL="0" distR="0" wp14:anchorId="38B2C26D" wp14:editId="2A0609FE">
            <wp:extent cx="5287993" cy="5764332"/>
            <wp:effectExtent l="0" t="0" r="825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44" cy="57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3EF6" w14:textId="063768C0" w:rsidR="00534BBF" w:rsidRDefault="007573FD" w:rsidP="00534BBF">
      <w:r>
        <w:rPr>
          <w:noProof/>
        </w:rPr>
        <w:lastRenderedPageBreak/>
        <w:drawing>
          <wp:inline distT="0" distB="0" distL="0" distR="0" wp14:anchorId="358E5DD8" wp14:editId="3FB3DD87">
            <wp:extent cx="6400800" cy="65151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B8E" w:rsidRPr="00736B8E">
        <w:rPr>
          <w:noProof/>
        </w:rPr>
        <w:t xml:space="preserve"> </w:t>
      </w:r>
      <w:r w:rsidR="00736B8E">
        <w:rPr>
          <w:noProof/>
        </w:rPr>
        <w:lastRenderedPageBreak/>
        <w:drawing>
          <wp:inline distT="0" distB="0" distL="0" distR="0" wp14:anchorId="6FF6161E" wp14:editId="7CB70C41">
            <wp:extent cx="6400800" cy="314706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1D640" wp14:editId="57B72853">
            <wp:extent cx="4321834" cy="3436887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222" cy="34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6D45E" wp14:editId="05D8FB72">
            <wp:extent cx="6400800" cy="4173220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8C38" w14:textId="6A648AFA" w:rsidR="00FF0FDA" w:rsidRDefault="00FF0FDA" w:rsidP="00534BBF"/>
    <w:p w14:paraId="5DA46B9A" w14:textId="42C89252" w:rsidR="00FF0FDA" w:rsidRDefault="00FF0FDA" w:rsidP="00534BBF">
      <w:proofErr w:type="spellStart"/>
      <w:r>
        <w:t>Top_mod</w:t>
      </w:r>
      <w:proofErr w:type="spellEnd"/>
    </w:p>
    <w:p w14:paraId="23A231C0" w14:textId="3AC97B6A" w:rsidR="00FF0FDA" w:rsidRDefault="00FF0FDA" w:rsidP="00534BBF">
      <w:r>
        <w:rPr>
          <w:noProof/>
        </w:rPr>
        <w:drawing>
          <wp:inline distT="0" distB="0" distL="0" distR="0" wp14:anchorId="4BC5AE9D" wp14:editId="79C8A362">
            <wp:extent cx="5934075" cy="3638550"/>
            <wp:effectExtent l="0" t="0" r="952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56E4" w14:textId="77777777" w:rsidR="00FF0FDA" w:rsidRDefault="00FF0FDA" w:rsidP="00534BBF"/>
    <w:p w14:paraId="4EFE8416" w14:textId="3B599FE5" w:rsidR="00FF0FDA" w:rsidRDefault="00FF0FDA" w:rsidP="00534BBF">
      <w:r>
        <w:rPr>
          <w:rFonts w:hint="eastAsia"/>
        </w:rPr>
        <w:t>X</w:t>
      </w:r>
      <w:r>
        <w:t>DC</w:t>
      </w:r>
    </w:p>
    <w:p w14:paraId="0D003DF2" w14:textId="2B44627A" w:rsidR="007573FD" w:rsidRDefault="00FF0FDA" w:rsidP="00534BBF">
      <w:r>
        <w:rPr>
          <w:noProof/>
        </w:rPr>
        <w:drawing>
          <wp:inline distT="0" distB="0" distL="0" distR="0" wp14:anchorId="6F00FA62" wp14:editId="0B590B6D">
            <wp:extent cx="5524500" cy="1431547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867" cy="14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45131" wp14:editId="0137BE15">
            <wp:extent cx="5284717" cy="266700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436" cy="267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404B" w14:textId="62BB31B0" w:rsidR="00FF0FDA" w:rsidRDefault="007573FD" w:rsidP="00534BBF">
      <w:r>
        <w:br w:type="page"/>
      </w:r>
    </w:p>
    <w:p w14:paraId="6659076D" w14:textId="77777777" w:rsidR="00791958" w:rsidRDefault="00791958" w:rsidP="00791958">
      <w:r>
        <w:rPr>
          <w:b/>
          <w:sz w:val="24"/>
        </w:rPr>
        <w:lastRenderedPageBreak/>
        <w:t xml:space="preserve">Synthesis Report </w:t>
      </w:r>
    </w:p>
    <w:p w14:paraId="0EA2F1A1" w14:textId="3358B370" w:rsidR="00E2150F" w:rsidRDefault="00FF0FDA" w:rsidP="008B0881">
      <w:pPr>
        <w:rPr>
          <w:b/>
          <w:sz w:val="24"/>
        </w:rPr>
      </w:pPr>
      <w:r>
        <w:rPr>
          <w:noProof/>
        </w:rPr>
        <w:drawing>
          <wp:inline distT="0" distB="0" distL="0" distR="0" wp14:anchorId="7A8ADF2F" wp14:editId="4EF3A8B0">
            <wp:extent cx="6400800" cy="473583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50F">
        <w:rPr>
          <w:noProof/>
        </w:rPr>
        <w:drawing>
          <wp:inline distT="0" distB="0" distL="0" distR="0" wp14:anchorId="2F25A21B" wp14:editId="14B5678F">
            <wp:extent cx="3053588" cy="188918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307" cy="19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50F">
        <w:rPr>
          <w:noProof/>
        </w:rPr>
        <w:drawing>
          <wp:inline distT="0" distB="0" distL="0" distR="0" wp14:anchorId="3DB510F4" wp14:editId="71CA6E79">
            <wp:extent cx="3243356" cy="190643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2065" cy="19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50F">
        <w:rPr>
          <w:noProof/>
        </w:rPr>
        <w:drawing>
          <wp:inline distT="0" distB="0" distL="0" distR="0" wp14:anchorId="6AD76344" wp14:editId="640812A0">
            <wp:extent cx="6067425" cy="1247775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0C5C" w14:textId="2DF1978F" w:rsidR="00791958" w:rsidRDefault="00FF0FDA" w:rsidP="008B0881">
      <w:pPr>
        <w:rPr>
          <w:b/>
          <w:sz w:val="24"/>
        </w:rPr>
      </w:pPr>
      <w:r>
        <w:rPr>
          <w:b/>
          <w:sz w:val="24"/>
        </w:rPr>
        <w:br w:type="page"/>
      </w:r>
    </w:p>
    <w:p w14:paraId="2A1E5B0A" w14:textId="7CEBE7F9" w:rsidR="008B0881" w:rsidRDefault="008B0881" w:rsidP="008B0881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T</w:t>
      </w:r>
      <w:r>
        <w:rPr>
          <w:b/>
          <w:sz w:val="24"/>
        </w:rPr>
        <w:t>est Bench Code</w:t>
      </w:r>
    </w:p>
    <w:p w14:paraId="3F358272" w14:textId="04389E28" w:rsidR="008B0881" w:rsidRDefault="0025082D" w:rsidP="00534BBF">
      <w:r>
        <w:rPr>
          <w:noProof/>
        </w:rPr>
        <w:drawing>
          <wp:inline distT="0" distB="0" distL="0" distR="0" wp14:anchorId="0B181503" wp14:editId="35EADB93">
            <wp:extent cx="4572000" cy="38481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4BA" w14:textId="77777777" w:rsidR="00E2150F" w:rsidRPr="008B0881" w:rsidRDefault="00E2150F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7B37C317" w:rsidR="00534BBF" w:rsidRDefault="0025082D" w:rsidP="00534BBF">
      <w:r>
        <w:rPr>
          <w:noProof/>
        </w:rPr>
        <w:drawing>
          <wp:inline distT="0" distB="0" distL="0" distR="0" wp14:anchorId="2544437E" wp14:editId="200519E3">
            <wp:extent cx="6400800" cy="142621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9F79" w14:textId="5197C923" w:rsidR="00C562BF" w:rsidRDefault="00C562BF" w:rsidP="006D0E37">
      <w:r>
        <w:br w:type="page"/>
      </w:r>
    </w:p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lastRenderedPageBreak/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2D0AE5CA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161E3F11" w14:textId="3CF36E95" w:rsidR="0050565B" w:rsidRDefault="000E3F9A" w:rsidP="006B254C">
            <w:r>
              <w:rPr>
                <w:noProof/>
              </w:rPr>
              <w:drawing>
                <wp:inline distT="0" distB="0" distL="0" distR="0" wp14:anchorId="61E62C49" wp14:editId="563DC469">
                  <wp:extent cx="6400800" cy="2475230"/>
                  <wp:effectExtent l="0" t="0" r="0" b="127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F028F" w14:textId="216629FF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6765E5AA" w14:textId="68BB6F91" w:rsidR="0050565B" w:rsidRDefault="000E3F9A" w:rsidP="006B254C">
            <w:r>
              <w:t>Clock Generator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 xml:space="preserve">FPGA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클럭</w:t>
            </w:r>
            <w:r>
              <w:rPr>
                <w:rFonts w:hint="eastAsia"/>
              </w:rPr>
              <w:t xml:space="preserve"> </w:t>
            </w:r>
            <w:r>
              <w:t>125MHz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25.2MHz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바꾸어</w:t>
            </w:r>
            <w:r>
              <w:rPr>
                <w:rFonts w:hint="eastAsia"/>
              </w:rPr>
              <w:t xml:space="preserve"> </w:t>
            </w:r>
            <w:r>
              <w:t>Pattern Generator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실험에서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t xml:space="preserve"> VESA(Video Electronics Standards Association)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t>640 x 480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60Hz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t>800 * 525 * 60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t>25.2MHz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주파수로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</w:p>
          <w:p w14:paraId="060CF861" w14:textId="7A52D6FF" w:rsidR="000E3F9A" w:rsidRDefault="000E3F9A" w:rsidP="006B254C">
            <w:r>
              <w:t>2bit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Pattern_select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t>pattern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출력하기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위해</w:t>
            </w:r>
            <w:r w:rsidR="002D7DC6">
              <w:rPr>
                <w:rFonts w:hint="eastAsia"/>
              </w:rPr>
              <w:t xml:space="preserve"> </w:t>
            </w:r>
            <w:r w:rsidR="002D7DC6">
              <w:t>pattern generator</w:t>
            </w:r>
            <w:r w:rsidR="002D7DC6">
              <w:rPr>
                <w:rFonts w:hint="eastAsia"/>
              </w:rPr>
              <w:t>를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통해</w:t>
            </w:r>
            <w:r w:rsidR="002D7DC6">
              <w:rPr>
                <w:rFonts w:hint="eastAsia"/>
              </w:rPr>
              <w:t xml:space="preserve"> </w:t>
            </w:r>
            <w:r w:rsidR="002D7DC6">
              <w:t>pattern</w:t>
            </w:r>
            <w:r w:rsidR="002D7DC6">
              <w:rPr>
                <w:rFonts w:hint="eastAsia"/>
              </w:rPr>
              <w:t>을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만들어</w:t>
            </w:r>
            <w:r w:rsidR="002D7DC6">
              <w:rPr>
                <w:rFonts w:hint="eastAsia"/>
              </w:rPr>
              <w:t xml:space="preserve"> </w:t>
            </w:r>
            <w:r w:rsidR="002D7DC6">
              <w:t>RGB</w:t>
            </w:r>
            <w:r w:rsidR="002D7DC6">
              <w:rPr>
                <w:rFonts w:hint="eastAsia"/>
              </w:rPr>
              <w:t>에서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각각에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해당하는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신호와</w:t>
            </w:r>
            <w:r w:rsidR="002D7DC6">
              <w:rPr>
                <w:rFonts w:hint="eastAsia"/>
              </w:rPr>
              <w:t xml:space="preserve"> </w:t>
            </w:r>
            <w:proofErr w:type="spellStart"/>
            <w:r w:rsidR="002D7DC6">
              <w:t>vsync</w:t>
            </w:r>
            <w:proofErr w:type="spellEnd"/>
            <w:r w:rsidR="002D7DC6">
              <w:t xml:space="preserve">, </w:t>
            </w:r>
            <w:proofErr w:type="spellStart"/>
            <w:r w:rsidR="002D7DC6">
              <w:t>hsync</w:t>
            </w:r>
            <w:proofErr w:type="spellEnd"/>
            <w:r w:rsidR="002D7DC6">
              <w:rPr>
                <w:rFonts w:hint="eastAsia"/>
              </w:rPr>
              <w:t>을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출력한다</w:t>
            </w:r>
            <w:r w:rsidR="002D7DC6">
              <w:rPr>
                <w:rFonts w:hint="eastAsia"/>
              </w:rPr>
              <w:t>.</w:t>
            </w:r>
            <w:r w:rsidR="002D7DC6">
              <w:t xml:space="preserve"> </w:t>
            </w:r>
            <w:r w:rsidR="002D7DC6">
              <w:rPr>
                <w:rFonts w:hint="eastAsia"/>
              </w:rPr>
              <w:t>이신호를</w:t>
            </w:r>
            <w:r w:rsidR="002D7DC6">
              <w:rPr>
                <w:rFonts w:hint="eastAsia"/>
              </w:rPr>
              <w:t xml:space="preserve"> </w:t>
            </w:r>
            <w:r w:rsidR="002D7DC6">
              <w:t xml:space="preserve">FPGA </w:t>
            </w:r>
            <w:r w:rsidR="002D7DC6">
              <w:rPr>
                <w:rFonts w:hint="eastAsia"/>
              </w:rPr>
              <w:t>보드에서</w:t>
            </w:r>
            <w:r w:rsidR="002D7DC6">
              <w:rPr>
                <w:rFonts w:hint="eastAsia"/>
              </w:rPr>
              <w:t xml:space="preserve"> </w:t>
            </w:r>
            <w:r w:rsidR="002D7DC6">
              <w:t xml:space="preserve">VGA </w:t>
            </w:r>
            <w:r w:rsidR="002D7DC6">
              <w:rPr>
                <w:rFonts w:hint="eastAsia"/>
              </w:rPr>
              <w:t>모듈을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통해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모니터에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연결하여</w:t>
            </w:r>
            <w:r w:rsidR="002D7DC6">
              <w:rPr>
                <w:rFonts w:hint="eastAsia"/>
              </w:rPr>
              <w:t xml:space="preserve"> </w:t>
            </w:r>
            <w:r w:rsidR="002D7DC6">
              <w:t>pattern</w:t>
            </w:r>
            <w:r w:rsidR="002D7DC6">
              <w:rPr>
                <w:rFonts w:hint="eastAsia"/>
              </w:rPr>
              <w:t>을</w:t>
            </w:r>
            <w:r w:rsidR="002D7DC6">
              <w:rPr>
                <w:rFonts w:hint="eastAsia"/>
              </w:rPr>
              <w:t xml:space="preserve"> </w:t>
            </w:r>
            <w:r w:rsidR="002D7DC6">
              <w:rPr>
                <w:rFonts w:hint="eastAsia"/>
              </w:rPr>
              <w:t>출력한다</w:t>
            </w:r>
            <w:r w:rsidR="002D7DC6">
              <w:rPr>
                <w:rFonts w:hint="eastAsia"/>
              </w:rPr>
              <w:t>.</w:t>
            </w:r>
          </w:p>
          <w:p w14:paraId="50BC6436" w14:textId="77777777" w:rsidR="000E3F9A" w:rsidRDefault="000E3F9A" w:rsidP="006B254C"/>
          <w:p w14:paraId="03B1E47F" w14:textId="4B289648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0A67F8FE" w14:textId="77777777" w:rsidR="00736B8E" w:rsidRDefault="00736B8E" w:rsidP="00736B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29C39" wp14:editId="7BBFDF51">
                  <wp:extent cx="2268220" cy="22002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ED17F" w14:textId="5D9724B4" w:rsidR="00E6516B" w:rsidRDefault="00E6516B" w:rsidP="00736B8E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parameter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t xml:space="preserve">VESA </w:t>
            </w: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init</w:t>
            </w:r>
            <w:r>
              <w:rPr>
                <w:rFonts w:hint="eastAsia"/>
              </w:rPr>
              <w:t>_c</w:t>
            </w:r>
            <w:r>
              <w:t>nt_top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여유값을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31B4190B" w14:textId="7A54B148" w:rsidR="00E6516B" w:rsidRDefault="00650A9A" w:rsidP="00E6516B">
            <w:r>
              <w:rPr>
                <w:rFonts w:hint="eastAsia"/>
              </w:rPr>
              <w:t>a</w:t>
            </w:r>
            <w:r>
              <w:t>lways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init_</w:t>
            </w:r>
            <w:r>
              <w:rPr>
                <w:rFonts w:hint="eastAsia"/>
              </w:rPr>
              <w:t>c</w:t>
            </w:r>
            <w:r>
              <w:t>nt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init</w:t>
            </w:r>
            <w:r>
              <w:rPr>
                <w:rFonts w:hint="eastAsia"/>
              </w:rPr>
              <w:t>_c</w:t>
            </w:r>
            <w:r>
              <w:t>nt_top</w:t>
            </w:r>
            <w:proofErr w:type="spellEnd"/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t xml:space="preserve">delay </w:t>
            </w:r>
            <w:r>
              <w:rPr>
                <w:rFonts w:hint="eastAsia"/>
              </w:rPr>
              <w:t>시키도록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5620C14C" w14:textId="41A46DDB" w:rsidR="00736B8E" w:rsidRPr="00E6516B" w:rsidRDefault="00736B8E" w:rsidP="00E6516B">
            <w:r w:rsidRPr="00736B8E">
              <w:lastRenderedPageBreak/>
              <w:t>Horizon Count</w:t>
            </w:r>
          </w:p>
          <w:p w14:paraId="73BCAEE2" w14:textId="3EF44486" w:rsidR="002D7DC6" w:rsidRDefault="00650A9A" w:rsidP="006B254C">
            <w:r>
              <w:rPr>
                <w:rFonts w:hint="eastAsia"/>
              </w:rPr>
              <w:t>화면이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차례대로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왼쪽에서부터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줄마다</w:t>
            </w:r>
            <w:r>
              <w:rPr>
                <w:rFonts w:hint="eastAsia"/>
              </w:rPr>
              <w:t xml:space="preserve"> </w:t>
            </w:r>
            <w:r>
              <w:t>Horizon</w:t>
            </w:r>
            <w:r w:rsidR="00736B8E">
              <w:t xml:space="preserve"> count</w:t>
            </w:r>
            <w:r w:rsidR="00736B8E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초기화를</w:t>
            </w:r>
            <w:r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해야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한다</w:t>
            </w:r>
            <w:r w:rsidR="00736B8E">
              <w:rPr>
                <w:rFonts w:hint="eastAsia"/>
              </w:rPr>
              <w:t>.</w:t>
            </w:r>
            <w:r w:rsidR="00736B8E">
              <w:t xml:space="preserve"> </w:t>
            </w:r>
            <w:proofErr w:type="spellStart"/>
            <w:r w:rsidR="00736B8E">
              <w:t>Init_cnt</w:t>
            </w:r>
            <w:proofErr w:type="spellEnd"/>
            <w:r w:rsidR="00736B8E">
              <w:rPr>
                <w:rFonts w:hint="eastAsia"/>
              </w:rPr>
              <w:t>이</w:t>
            </w:r>
            <w:proofErr w:type="spellStart"/>
            <w:r w:rsidR="00736B8E">
              <w:t>Init_cnt_top</w:t>
            </w:r>
            <w:proofErr w:type="spellEnd"/>
            <w:r w:rsidR="00736B8E">
              <w:rPr>
                <w:rFonts w:hint="eastAsia"/>
              </w:rPr>
              <w:t>일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때</w:t>
            </w:r>
            <w:r w:rsidR="00736B8E">
              <w:t>(reset</w:t>
            </w:r>
            <w:r w:rsidR="00736B8E">
              <w:rPr>
                <w:rFonts w:hint="eastAsia"/>
              </w:rPr>
              <w:t>을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하지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않았을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경우</w:t>
            </w:r>
            <w:r w:rsidR="00736B8E">
              <w:t xml:space="preserve">) </w:t>
            </w:r>
            <w:proofErr w:type="spellStart"/>
            <w:r w:rsidR="00736B8E">
              <w:t>h_cnt</w:t>
            </w:r>
            <w:proofErr w:type="spellEnd"/>
            <w:r w:rsidR="00736B8E">
              <w:rPr>
                <w:rFonts w:hint="eastAsia"/>
              </w:rPr>
              <w:t>를</w:t>
            </w:r>
            <w:r w:rsidR="00736B8E">
              <w:rPr>
                <w:rFonts w:hint="eastAsia"/>
              </w:rPr>
              <w:t xml:space="preserve"> </w:t>
            </w:r>
            <w:r w:rsidR="00736B8E">
              <w:t>1</w:t>
            </w:r>
            <w:r w:rsidR="00736B8E">
              <w:rPr>
                <w:rFonts w:hint="eastAsia"/>
              </w:rPr>
              <w:t>씩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증가하여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왼쪽에서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오른쪽으로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이동하게</w:t>
            </w:r>
            <w:r w:rsidR="00736B8E">
              <w:rPr>
                <w:rFonts w:hint="eastAsia"/>
              </w:rPr>
              <w:t xml:space="preserve"> </w:t>
            </w:r>
            <w:r w:rsidR="00736B8E">
              <w:rPr>
                <w:rFonts w:hint="eastAsia"/>
              </w:rPr>
              <w:t>된다</w:t>
            </w:r>
            <w:r w:rsidR="00736B8E">
              <w:rPr>
                <w:rFonts w:hint="eastAsia"/>
              </w:rPr>
              <w:t>.</w:t>
            </w:r>
          </w:p>
          <w:p w14:paraId="3BF58B71" w14:textId="77777777" w:rsidR="00714921" w:rsidRDefault="00714921" w:rsidP="006B254C"/>
          <w:p w14:paraId="4E352279" w14:textId="262747D5" w:rsidR="00736B8E" w:rsidRDefault="00736B8E" w:rsidP="006B254C">
            <w:r w:rsidRPr="00736B8E">
              <w:t>Horizon hit point</w:t>
            </w:r>
          </w:p>
          <w:p w14:paraId="21F65225" w14:textId="0AA749CD" w:rsidR="00650A9A" w:rsidRDefault="00736B8E" w:rsidP="006B254C">
            <w:r>
              <w:rPr>
                <w:rFonts w:hint="eastAsia"/>
              </w:rPr>
              <w:t>a</w:t>
            </w:r>
            <w:r>
              <w:t>ssign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t>sync, back porch, active, front porch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t xml:space="preserve">hit </w:t>
            </w:r>
            <w:r>
              <w:rPr>
                <w:rFonts w:hint="eastAsia"/>
              </w:rPr>
              <w:t>가</w:t>
            </w:r>
            <w:r>
              <w:t xml:space="preserve"> 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4EC6E2B6" w14:textId="77777777" w:rsidR="00714921" w:rsidRDefault="00714921" w:rsidP="006B254C"/>
          <w:p w14:paraId="792EC578" w14:textId="67D6BECB" w:rsidR="00736B8E" w:rsidRDefault="00736B8E" w:rsidP="006B254C">
            <w:r w:rsidRPr="00736B8E">
              <w:t>Vertical Count</w:t>
            </w:r>
          </w:p>
          <w:p w14:paraId="4074481F" w14:textId="55F341D2" w:rsidR="00736B8E" w:rsidRDefault="00736B8E" w:rsidP="00736B8E">
            <w:r w:rsidRPr="00736B8E">
              <w:t>Vertical Count</w:t>
            </w:r>
            <w:r>
              <w:rPr>
                <w:rFonts w:hint="eastAsia"/>
              </w:rPr>
              <w:t>는</w:t>
            </w:r>
            <w:r w:rsidRPr="00736B8E">
              <w:t xml:space="preserve"> Horizon Count</w:t>
            </w:r>
            <w:r>
              <w:rPr>
                <w:rFonts w:hint="eastAsia"/>
              </w:rPr>
              <w:t>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줄의</w:t>
            </w:r>
            <w:r>
              <w:rPr>
                <w:rFonts w:hint="eastAsia"/>
              </w:rPr>
              <w:t xml:space="preserve"> </w:t>
            </w:r>
            <w:r>
              <w:t>horizon front porch</w:t>
            </w:r>
            <w:r>
              <w:rPr>
                <w:rFonts w:hint="eastAsia"/>
              </w:rPr>
              <w:t>끝</w:t>
            </w:r>
            <w:r>
              <w:t>)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714921">
              <w:rPr>
                <w:rFonts w:hint="eastAsia"/>
              </w:rPr>
              <w:t>또한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한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줄의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출력을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끝낸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뒤</w:t>
            </w:r>
            <w:r w:rsidR="00714921">
              <w:rPr>
                <w:rFonts w:hint="eastAsia"/>
              </w:rPr>
              <w:t xml:space="preserve"> </w:t>
            </w:r>
            <w:r w:rsidR="00714921">
              <w:t>1</w:t>
            </w:r>
            <w:r w:rsidR="00714921">
              <w:rPr>
                <w:rFonts w:hint="eastAsia"/>
              </w:rPr>
              <w:t>을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증가시켜야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하기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때문에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한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줄의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가장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마지막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부분인</w:t>
            </w:r>
            <w:r w:rsidR="00714921">
              <w:rPr>
                <w:rFonts w:hint="eastAsia"/>
              </w:rPr>
              <w:t xml:space="preserve"> </w:t>
            </w:r>
            <w:r w:rsidR="00714921">
              <w:t>front porch</w:t>
            </w:r>
            <w:r w:rsidR="00714921">
              <w:rPr>
                <w:rFonts w:hint="eastAsia"/>
              </w:rPr>
              <w:t>의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마지막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부분에서</w:t>
            </w:r>
            <w:r w:rsidR="00714921">
              <w:rPr>
                <w:rFonts w:hint="eastAsia"/>
              </w:rPr>
              <w:t xml:space="preserve"> </w:t>
            </w:r>
            <w:r w:rsidR="00714921">
              <w:t>1</w:t>
            </w:r>
            <w:r w:rsidR="00714921">
              <w:rPr>
                <w:rFonts w:hint="eastAsia"/>
              </w:rPr>
              <w:t>을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더하여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줄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바꿈을</w:t>
            </w:r>
            <w:r w:rsidR="00714921">
              <w:rPr>
                <w:rFonts w:hint="eastAsia"/>
              </w:rPr>
              <w:t xml:space="preserve"> </w:t>
            </w:r>
            <w:r w:rsidR="00714921">
              <w:rPr>
                <w:rFonts w:hint="eastAsia"/>
              </w:rPr>
              <w:t>실행한다</w:t>
            </w:r>
            <w:r w:rsidR="00714921">
              <w:rPr>
                <w:rFonts w:hint="eastAsia"/>
              </w:rPr>
              <w:t>.</w:t>
            </w:r>
            <w:r w:rsidR="00714921">
              <w:t xml:space="preserve"> </w:t>
            </w:r>
          </w:p>
          <w:p w14:paraId="7030F1F9" w14:textId="77777777" w:rsidR="00714921" w:rsidRPr="00E6516B" w:rsidRDefault="00714921" w:rsidP="00736B8E"/>
          <w:p w14:paraId="34625BD8" w14:textId="79DE62A0" w:rsidR="00736B8E" w:rsidRPr="00714921" w:rsidRDefault="00714921" w:rsidP="006B254C">
            <w:r w:rsidRPr="00714921">
              <w:t>Vertical active line</w:t>
            </w:r>
          </w:p>
          <w:p w14:paraId="085E1896" w14:textId="1CAD53FA" w:rsidR="00E6516B" w:rsidRDefault="00714921" w:rsidP="006B254C">
            <w:r>
              <w:t xml:space="preserve">Vertical </w:t>
            </w:r>
            <w:r>
              <w:rPr>
                <w:rFonts w:hint="eastAsia"/>
              </w:rPr>
              <w:t>에서도</w:t>
            </w:r>
            <w:r>
              <w:rPr>
                <w:rFonts w:hint="eastAsia"/>
              </w:rPr>
              <w:t xml:space="preserve"> </w:t>
            </w:r>
            <w:r>
              <w:t xml:space="preserve">active </w:t>
            </w:r>
            <w:r>
              <w:rPr>
                <w:rFonts w:hint="eastAsia"/>
              </w:rPr>
              <w:t>영역을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나타내며</w:t>
            </w:r>
            <w:r>
              <w:rPr>
                <w:rFonts w:hint="eastAsia"/>
              </w:rPr>
              <w:t xml:space="preserve"> </w:t>
            </w:r>
            <w:proofErr w:type="spellStart"/>
            <w:r w:rsidRPr="00714921">
              <w:t>v_back_porch</w:t>
            </w:r>
            <w:proofErr w:type="spellEnd"/>
            <w:r>
              <w:rPr>
                <w:rFonts w:hint="eastAsia"/>
              </w:rPr>
              <w:t>다음부터</w:t>
            </w:r>
            <w:r>
              <w:rPr>
                <w:rFonts w:hint="eastAsia"/>
              </w:rPr>
              <w:t xml:space="preserve"> </w:t>
            </w:r>
            <w:proofErr w:type="spellStart"/>
            <w:r w:rsidRPr="00714921">
              <w:t>v_back_porch</w:t>
            </w:r>
            <w:r>
              <w:t>+</w:t>
            </w:r>
            <w:r w:rsidRPr="00714921">
              <w:t>v_active</w:t>
            </w:r>
            <w:proofErr w:type="spellEnd"/>
            <w:r>
              <w:t>(480)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407B4C6D" w14:textId="664D67D0" w:rsidR="00714921" w:rsidRDefault="00714921" w:rsidP="006B254C"/>
          <w:p w14:paraId="42947532" w14:textId="5AF67D65" w:rsidR="00714921" w:rsidRDefault="00714921" w:rsidP="00714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56A7A" wp14:editId="2D3C9EF6">
                  <wp:extent cx="2924355" cy="1860215"/>
                  <wp:effectExtent l="0" t="0" r="0" b="698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56" cy="187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8D6D7" w14:textId="060256B1" w:rsidR="00714921" w:rsidRDefault="00714921" w:rsidP="006B254C">
            <w:r w:rsidRPr="00714921">
              <w:t>Make VSYHC</w:t>
            </w:r>
          </w:p>
          <w:p w14:paraId="2951DBD7" w14:textId="32B1FED1" w:rsidR="00E6516B" w:rsidRDefault="00714921" w:rsidP="006B254C">
            <w:r>
              <w:rPr>
                <w:rFonts w:hint="eastAsia"/>
              </w:rPr>
              <w:t>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</w:t>
            </w:r>
            <w:r w:rsidR="00425599">
              <w:rPr>
                <w:rFonts w:hint="eastAsia"/>
              </w:rPr>
              <w:t>조하여</w:t>
            </w:r>
            <w:r w:rsidR="00425599">
              <w:rPr>
                <w:rFonts w:hint="eastAsia"/>
              </w:rPr>
              <w:t xml:space="preserve"> </w:t>
            </w:r>
            <w:proofErr w:type="spellStart"/>
            <w:r w:rsidR="00425599" w:rsidRPr="00425599">
              <w:rPr>
                <w:rFonts w:hint="eastAsia"/>
              </w:rPr>
              <w:t>line_cnt</w:t>
            </w:r>
            <w:proofErr w:type="spellEnd"/>
            <w:r w:rsidR="00425599" w:rsidRPr="00425599">
              <w:rPr>
                <w:rFonts w:hint="eastAsia"/>
              </w:rPr>
              <w:t xml:space="preserve"> = </w:t>
            </w:r>
            <w:proofErr w:type="spellStart"/>
            <w:r w:rsidR="00425599" w:rsidRPr="00425599">
              <w:rPr>
                <w:rFonts w:hint="eastAsia"/>
              </w:rPr>
              <w:t>v_sync_width</w:t>
            </w:r>
            <w:proofErr w:type="spellEnd"/>
            <w:r w:rsidR="00425599" w:rsidRPr="00425599">
              <w:rPr>
                <w:rFonts w:hint="eastAsia"/>
              </w:rPr>
              <w:t xml:space="preserve"> - 1 </w:t>
            </w:r>
            <w:r w:rsidR="00425599" w:rsidRPr="00425599">
              <w:rPr>
                <w:rFonts w:hint="eastAsia"/>
              </w:rPr>
              <w:t>이고</w:t>
            </w:r>
            <w:r w:rsidR="00425599" w:rsidRPr="00425599">
              <w:rPr>
                <w:rFonts w:hint="eastAsia"/>
              </w:rPr>
              <w:t xml:space="preserve"> </w:t>
            </w:r>
            <w:proofErr w:type="spellStart"/>
            <w:r w:rsidR="00425599" w:rsidRPr="00425599">
              <w:rPr>
                <w:rFonts w:hint="eastAsia"/>
              </w:rPr>
              <w:t>h_front_porch_hit</w:t>
            </w:r>
            <w:proofErr w:type="spellEnd"/>
            <w:r w:rsidR="00425599" w:rsidRPr="00425599">
              <w:rPr>
                <w:rFonts w:hint="eastAsia"/>
              </w:rPr>
              <w:t xml:space="preserve"> = 1</w:t>
            </w:r>
            <w:r w:rsidR="00425599">
              <w:rPr>
                <w:rFonts w:hint="eastAsia"/>
              </w:rPr>
              <w:t>일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때</w:t>
            </w:r>
            <w:r w:rsidR="00425599">
              <w:rPr>
                <w:rFonts w:hint="eastAsia"/>
              </w:rPr>
              <w:t>,</w:t>
            </w:r>
            <w:r w:rsidR="00425599">
              <w:t xml:space="preserve"> </w:t>
            </w:r>
            <w:r w:rsidR="00425599">
              <w:rPr>
                <w:rFonts w:hint="eastAsia"/>
              </w:rPr>
              <w:t>즉</w:t>
            </w:r>
            <w:r w:rsidR="00425599">
              <w:rPr>
                <w:rFonts w:hint="eastAsia"/>
              </w:rPr>
              <w:t xml:space="preserve"> </w:t>
            </w:r>
            <w:proofErr w:type="spellStart"/>
            <w:r w:rsidR="00425599">
              <w:rPr>
                <w:rFonts w:hint="eastAsia"/>
              </w:rPr>
              <w:t>v</w:t>
            </w:r>
            <w:r w:rsidR="00425599">
              <w:t>_Back_Porch</w:t>
            </w:r>
            <w:proofErr w:type="spellEnd"/>
            <w:r w:rsidR="00425599">
              <w:rPr>
                <w:rFonts w:hint="eastAsia"/>
              </w:rPr>
              <w:t>가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시작할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때부터</w:t>
            </w:r>
            <w:r w:rsidR="00425599">
              <w:rPr>
                <w:rFonts w:hint="eastAsia"/>
              </w:rPr>
              <w:t xml:space="preserve"> </w:t>
            </w:r>
            <w:proofErr w:type="spellStart"/>
            <w:r w:rsidR="00425599">
              <w:rPr>
                <w:rFonts w:hint="eastAsia"/>
              </w:rPr>
              <w:t>v</w:t>
            </w:r>
            <w:r w:rsidR="00425599">
              <w:t>_front_porch</w:t>
            </w:r>
            <w:proofErr w:type="spellEnd"/>
            <w:r w:rsidR="00425599">
              <w:rPr>
                <w:rFonts w:hint="eastAsia"/>
              </w:rPr>
              <w:t>가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끝날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때까지</w:t>
            </w:r>
            <w:r w:rsidR="00425599">
              <w:rPr>
                <w:rFonts w:hint="eastAsia"/>
              </w:rPr>
              <w:t xml:space="preserve"> </w:t>
            </w:r>
            <w:r w:rsidR="00425599">
              <w:t>1</w:t>
            </w:r>
            <w:r w:rsidR="00425599">
              <w:rPr>
                <w:rFonts w:hint="eastAsia"/>
              </w:rPr>
              <w:t>을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출력하도록</w:t>
            </w:r>
            <w:r w:rsidR="00425599">
              <w:rPr>
                <w:rFonts w:hint="eastAsia"/>
              </w:rPr>
              <w:t xml:space="preserve"> </w:t>
            </w:r>
            <w:r w:rsidR="00425599">
              <w:rPr>
                <w:rFonts w:hint="eastAsia"/>
              </w:rPr>
              <w:t>설계하였다</w:t>
            </w:r>
            <w:r w:rsidR="00425599">
              <w:rPr>
                <w:rFonts w:hint="eastAsia"/>
              </w:rPr>
              <w:t>.</w:t>
            </w:r>
          </w:p>
          <w:p w14:paraId="0B2FE409" w14:textId="474BEDC8" w:rsidR="00425599" w:rsidRDefault="00425599" w:rsidP="006B254C"/>
          <w:p w14:paraId="46EDFA8E" w14:textId="0DFAC3A1" w:rsidR="00425599" w:rsidRPr="00425599" w:rsidRDefault="00425599" w:rsidP="006B254C">
            <w:r w:rsidRPr="00425599">
              <w:t>Make HSYHC</w:t>
            </w:r>
          </w:p>
          <w:p w14:paraId="69523943" w14:textId="2D6263E2" w:rsidR="00425599" w:rsidRDefault="00425599" w:rsidP="00425599">
            <w:r>
              <w:rPr>
                <w:rFonts w:hint="eastAsia"/>
              </w:rPr>
              <w:t>마찬가지로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줄마다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h_Back_Porch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때부터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h_front_porch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329E9278" w14:textId="0865D65F" w:rsidR="00425599" w:rsidRDefault="00425599" w:rsidP="00425599"/>
          <w:p w14:paraId="45DDA6A5" w14:textId="6424683B" w:rsidR="00425599" w:rsidRPr="00425599" w:rsidRDefault="00425599" w:rsidP="00425599">
            <w:r w:rsidRPr="00425599">
              <w:t>Make Data Enable Signal</w:t>
            </w:r>
          </w:p>
          <w:p w14:paraId="76960095" w14:textId="17EBEEF5" w:rsidR="00425599" w:rsidRDefault="00425599" w:rsidP="00425599">
            <w:proofErr w:type="spellStart"/>
            <w:r w:rsidRPr="00425599">
              <w:t>active_line</w:t>
            </w:r>
            <w:proofErr w:type="spellEnd"/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h_Back_Porch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때부터</w:t>
            </w:r>
            <w:r>
              <w:rPr>
                <w:rFonts w:hint="eastAsia"/>
              </w:rPr>
              <w:t xml:space="preserve"> </w:t>
            </w:r>
            <w:proofErr w:type="spellStart"/>
            <w:r w:rsidRPr="00425599">
              <w:t>h_active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513AEDF7" w14:textId="5CC80913" w:rsidR="00425599" w:rsidRDefault="00425599" w:rsidP="00425599"/>
          <w:p w14:paraId="011110C6" w14:textId="79662A48" w:rsidR="00425599" w:rsidRDefault="00425599" w:rsidP="00425599">
            <w:r>
              <w:lastRenderedPageBreak/>
              <w:t>Assign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t>wire vs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hs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output </w:t>
            </w:r>
            <w:proofErr w:type="spellStart"/>
            <w:r w:rsidRPr="00425599">
              <w:t>o_vs</w:t>
            </w:r>
            <w:proofErr w:type="spellEnd"/>
            <w:r>
              <w:t xml:space="preserve">, </w:t>
            </w:r>
            <w:proofErr w:type="spellStart"/>
            <w:r w:rsidRPr="00425599">
              <w:t>o_</w:t>
            </w:r>
            <w:r>
              <w:t>h</w:t>
            </w:r>
            <w:r w:rsidRPr="00425599">
              <w:t>s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연결하였고</w:t>
            </w:r>
            <w:r>
              <w:rPr>
                <w:rFonts w:hint="eastAsia"/>
              </w:rPr>
              <w:t xml:space="preserve"> </w:t>
            </w:r>
            <w:r w:rsidRPr="00425599">
              <w:t>Data Enable Signal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proofErr w:type="spellStart"/>
            <w:r w:rsidRPr="00425599">
              <w:t>de_cnt</w:t>
            </w:r>
            <w:proofErr w:type="spellEnd"/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상승시키고</w:t>
            </w:r>
            <w:r>
              <w:rPr>
                <w:rFonts w:hint="eastAsia"/>
              </w:rPr>
              <w:t xml:space="preserve"> </w:t>
            </w:r>
            <w:r w:rsidR="00036EBA">
              <w:t>0</w:t>
            </w:r>
            <w:r w:rsidR="00036EBA">
              <w:rPr>
                <w:rFonts w:hint="eastAsia"/>
              </w:rPr>
              <w:t>인</w:t>
            </w:r>
            <w:r w:rsidR="00036EBA">
              <w:rPr>
                <w:rFonts w:hint="eastAsia"/>
              </w:rPr>
              <w:t xml:space="preserve"> </w:t>
            </w:r>
            <w:r w:rsidR="00036EBA">
              <w:rPr>
                <w:rFonts w:hint="eastAsia"/>
              </w:rPr>
              <w:t>경우</w:t>
            </w:r>
            <w:r w:rsidR="00036EBA">
              <w:rPr>
                <w:rFonts w:hint="eastAsia"/>
              </w:rPr>
              <w:t xml:space="preserve"> </w:t>
            </w:r>
            <w:r w:rsidR="00036EBA">
              <w:t>0</w:t>
            </w:r>
            <w:r w:rsidR="00036EBA">
              <w:rPr>
                <w:rFonts w:hint="eastAsia"/>
              </w:rPr>
              <w:t>으로</w:t>
            </w:r>
            <w:r w:rsidR="00036EBA">
              <w:rPr>
                <w:rFonts w:hint="eastAsia"/>
              </w:rPr>
              <w:t xml:space="preserve"> </w:t>
            </w:r>
            <w:r w:rsidR="00036EBA">
              <w:rPr>
                <w:rFonts w:hint="eastAsia"/>
              </w:rPr>
              <w:t>초기화하였다</w:t>
            </w:r>
            <w:r w:rsidR="00036EBA">
              <w:rPr>
                <w:rFonts w:hint="eastAsia"/>
              </w:rPr>
              <w:t>.</w:t>
            </w:r>
          </w:p>
          <w:p w14:paraId="22CF489B" w14:textId="77777777" w:rsidR="00817FF2" w:rsidRDefault="00817FF2" w:rsidP="00817FF2"/>
          <w:p w14:paraId="1CEC1973" w14:textId="77777777" w:rsidR="00D826C1" w:rsidRDefault="00817FF2" w:rsidP="00817FF2">
            <w:pPr>
              <w:rPr>
                <w:noProof/>
              </w:rPr>
            </w:pPr>
            <w:r w:rsidRPr="00036EBA">
              <w:t>Pattern 0 (White / Black)</w:t>
            </w:r>
            <w:r w:rsidR="00D826C1">
              <w:rPr>
                <w:noProof/>
              </w:rPr>
              <w:t xml:space="preserve"> </w:t>
            </w:r>
          </w:p>
          <w:p w14:paraId="49DFABB1" w14:textId="14911555" w:rsidR="00817FF2" w:rsidRDefault="00D826C1" w:rsidP="00817FF2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3A5F513" wp14:editId="00704D7D">
                  <wp:simplePos x="0" y="0"/>
                  <wp:positionH relativeFrom="column">
                    <wp:posOffset>-3882</wp:posOffset>
                  </wp:positionH>
                  <wp:positionV relativeFrom="paragraph">
                    <wp:posOffset>-2552</wp:posOffset>
                  </wp:positionV>
                  <wp:extent cx="1509623" cy="1186881"/>
                  <wp:effectExtent l="0" t="0" r="0" b="0"/>
                  <wp:wrapSquare wrapText="bothSides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23" cy="118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CA873C" w14:textId="77777777" w:rsidR="00817FF2" w:rsidRDefault="00817FF2" w:rsidP="00817FF2">
            <w:proofErr w:type="spellStart"/>
            <w:r w:rsidRPr="00036EBA">
              <w:t>h_active</w:t>
            </w:r>
            <w:proofErr w:type="spellEnd"/>
            <w:r>
              <w:rPr>
                <w:rFonts w:hint="eastAsia"/>
              </w:rPr>
              <w:t>영역의</w:t>
            </w:r>
            <w:r>
              <w:rPr>
                <w:rFonts w:hint="eastAsia"/>
              </w:rPr>
              <w:t xml:space="preserve"> </w:t>
            </w:r>
            <w:r>
              <w:t xml:space="preserve">1/2,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좌반부에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RGB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우반부에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RGB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검은색을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37C4031E" w14:textId="6F5959A6" w:rsidR="00817FF2" w:rsidRDefault="00817FF2" w:rsidP="00817FF2"/>
          <w:p w14:paraId="51D119B6" w14:textId="21FA4F14" w:rsidR="00D826C1" w:rsidRDefault="00D826C1" w:rsidP="00817FF2"/>
          <w:p w14:paraId="1AB86D29" w14:textId="30408EE5" w:rsidR="00D826C1" w:rsidRDefault="00D826C1" w:rsidP="00817FF2"/>
          <w:p w14:paraId="774166D4" w14:textId="77777777" w:rsidR="00D826C1" w:rsidRPr="00817FF2" w:rsidRDefault="00D826C1" w:rsidP="00817FF2"/>
          <w:p w14:paraId="61DE62B3" w14:textId="71B50EC4" w:rsidR="00036EBA" w:rsidRDefault="00036EBA" w:rsidP="00425599">
            <w:r w:rsidRPr="00036EBA">
              <w:t>Pattern 1</w:t>
            </w:r>
          </w:p>
          <w:p w14:paraId="4A045B2E" w14:textId="59EC3DEB" w:rsidR="00036EBA" w:rsidRDefault="00D826C1" w:rsidP="00425599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2832714" wp14:editId="70C20B54">
                  <wp:simplePos x="0" y="0"/>
                  <wp:positionH relativeFrom="column">
                    <wp:posOffset>-3882</wp:posOffset>
                  </wp:positionH>
                  <wp:positionV relativeFrom="paragraph">
                    <wp:posOffset>-2959</wp:posOffset>
                  </wp:positionV>
                  <wp:extent cx="1535502" cy="1155892"/>
                  <wp:effectExtent l="0" t="0" r="7620" b="6350"/>
                  <wp:wrapSquare wrapText="bothSides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502" cy="1155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817FF2" w:rsidRPr="00036EBA">
              <w:t>h_active</w:t>
            </w:r>
            <w:proofErr w:type="spellEnd"/>
            <w:r w:rsidR="00817FF2">
              <w:rPr>
                <w:rFonts w:hint="eastAsia"/>
              </w:rPr>
              <w:t>영역</w:t>
            </w:r>
            <w:r w:rsidR="00817FF2">
              <w:rPr>
                <w:rFonts w:hint="eastAsia"/>
              </w:rPr>
              <w:t xml:space="preserve"> </w:t>
            </w:r>
            <w:r w:rsidR="00817FF2">
              <w:rPr>
                <w:rFonts w:hint="eastAsia"/>
              </w:rPr>
              <w:t>중</w:t>
            </w:r>
            <w:r w:rsidR="00817FF2">
              <w:rPr>
                <w:rFonts w:hint="eastAsia"/>
              </w:rPr>
              <w:t xml:space="preserve"> </w:t>
            </w:r>
            <w:r w:rsidR="00817FF2">
              <w:t>0 ~</w:t>
            </w:r>
            <w:r w:rsidR="00817FF2">
              <w:rPr>
                <w:rFonts w:hint="eastAsia"/>
              </w:rPr>
              <w:t xml:space="preserve"> </w:t>
            </w:r>
            <w:r w:rsidR="00817FF2">
              <w:t>1/2</w:t>
            </w:r>
            <w:r w:rsidR="00817FF2">
              <w:rPr>
                <w:rFonts w:hint="eastAsia"/>
              </w:rPr>
              <w:t>의</w:t>
            </w:r>
            <w:r w:rsidR="00817FF2">
              <w:rPr>
                <w:rFonts w:hint="eastAsia"/>
              </w:rPr>
              <w:t xml:space="preserve"> </w:t>
            </w:r>
            <w:r w:rsidR="00817FF2">
              <w:rPr>
                <w:rFonts w:hint="eastAsia"/>
              </w:rPr>
              <w:t>영역에는</w:t>
            </w:r>
            <w:r w:rsidR="00817FF2">
              <w:rPr>
                <w:rFonts w:hint="eastAsia"/>
              </w:rPr>
              <w:t xml:space="preserve"> </w:t>
            </w:r>
            <w:r w:rsidR="00817FF2">
              <w:t>R</w:t>
            </w:r>
            <w:r w:rsidR="00817FF2">
              <w:rPr>
                <w:rFonts w:hint="eastAsia"/>
              </w:rPr>
              <w:t>을</w:t>
            </w:r>
            <w:r w:rsidR="00817FF2">
              <w:rPr>
                <w:rFonts w:hint="eastAsia"/>
              </w:rPr>
              <w:t xml:space="preserve"> </w:t>
            </w:r>
            <w:r w:rsidR="00817FF2">
              <w:rPr>
                <w:rFonts w:hint="eastAsia"/>
              </w:rPr>
              <w:t>출력하고</w:t>
            </w:r>
            <w:r w:rsidR="00817FF2">
              <w:rPr>
                <w:rFonts w:hint="eastAsia"/>
              </w:rPr>
              <w:t xml:space="preserve"> </w:t>
            </w:r>
            <w:r w:rsidR="00817FF2">
              <w:t>0~1/4, 1/2~</w:t>
            </w:r>
            <w:r>
              <w:t>3/4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 w:rsidR="00817FF2">
              <w:rPr>
                <w:rFonts w:hint="eastAsia"/>
              </w:rPr>
              <w:t>에서는</w:t>
            </w:r>
            <w:r w:rsidR="00817FF2">
              <w:rPr>
                <w:rFonts w:hint="eastAsia"/>
              </w:rPr>
              <w:t xml:space="preserve"> </w:t>
            </w:r>
            <w:r w:rsidR="00817FF2">
              <w:t xml:space="preserve">G, </w:t>
            </w:r>
            <w:r>
              <w:t>0~1/4, 3/4~1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영역에서는</w:t>
            </w:r>
            <w:r>
              <w:rPr>
                <w:rFonts w:hint="eastAsia"/>
              </w:rPr>
              <w:t xml:space="preserve"> </w:t>
            </w:r>
            <w:r>
              <w:t>B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최종적으로</w:t>
            </w:r>
            <w:r>
              <w:rPr>
                <w:rFonts w:hint="eastAsia"/>
              </w:rPr>
              <w:t xml:space="preserve"> </w:t>
            </w:r>
            <w:r w:rsidRPr="00D826C1">
              <w:t>(White / Red / Green / Blue)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0CE0A5D3" w14:textId="73A142A5" w:rsidR="00E6516B" w:rsidRPr="00817FF2" w:rsidRDefault="00E6516B" w:rsidP="006B254C"/>
          <w:p w14:paraId="20113496" w14:textId="5F397CEA" w:rsidR="00E6516B" w:rsidRDefault="00E6516B" w:rsidP="006B254C"/>
          <w:p w14:paraId="3B7A1053" w14:textId="4A9E1AC7" w:rsidR="00D826C1" w:rsidRDefault="00D826C1" w:rsidP="006B254C"/>
          <w:p w14:paraId="18A64989" w14:textId="79E927DC" w:rsidR="00D826C1" w:rsidRDefault="00D826C1" w:rsidP="00D826C1">
            <w:r w:rsidRPr="00036EBA">
              <w:t xml:space="preserve">Pattern </w:t>
            </w:r>
            <w:r>
              <w:t>2</w:t>
            </w:r>
          </w:p>
          <w:p w14:paraId="2E762E51" w14:textId="656FD871" w:rsidR="00D826C1" w:rsidRDefault="00D826C1" w:rsidP="006B254C">
            <w:proofErr w:type="spellStart"/>
            <w:r w:rsidRPr="00036EBA">
              <w:t>h_active</w:t>
            </w:r>
            <w:proofErr w:type="spellEnd"/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t>0 ~</w:t>
            </w:r>
            <w:r>
              <w:rPr>
                <w:rFonts w:hint="eastAsia"/>
              </w:rPr>
              <w:t xml:space="preserve"> </w:t>
            </w:r>
            <w:r>
              <w:t>1/5, 4/5~1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영역에서는</w:t>
            </w:r>
            <w:r>
              <w:rPr>
                <w:rFonts w:hint="eastAsia"/>
              </w:rPr>
              <w:t xml:space="preserve"> </w:t>
            </w:r>
            <w:r>
              <w:t>R, 1/5~2/5, 4/5~1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영역에서는</w:t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C2FDD2A" wp14:editId="0AA63349">
                  <wp:simplePos x="0" y="0"/>
                  <wp:positionH relativeFrom="column">
                    <wp:posOffset>-3882</wp:posOffset>
                  </wp:positionH>
                  <wp:positionV relativeFrom="paragraph">
                    <wp:posOffset>4133</wp:posOffset>
                  </wp:positionV>
                  <wp:extent cx="1604513" cy="1362084"/>
                  <wp:effectExtent l="0" t="0" r="0" b="0"/>
                  <wp:wrapSquare wrapText="bothSides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13" cy="136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G, 2/5~3/5, 4/5~1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영역에서는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최종적으로</w:t>
            </w:r>
            <w:r>
              <w:rPr>
                <w:rFonts w:hint="eastAsia"/>
              </w:rPr>
              <w:t xml:space="preserve"> </w:t>
            </w:r>
            <w:r w:rsidRPr="00D826C1">
              <w:t>(Red / Green / Blue / Blac</w:t>
            </w:r>
            <w:r w:rsidR="00D81C7F">
              <w:t>k</w:t>
            </w:r>
            <w:r w:rsidRPr="00D826C1">
              <w:t xml:space="preserve"> / White)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3598A7F4" w14:textId="3C700E10" w:rsidR="00D826C1" w:rsidRDefault="00D826C1" w:rsidP="006B254C"/>
          <w:p w14:paraId="31D84E29" w14:textId="250A4080" w:rsidR="00D826C1" w:rsidRDefault="00D826C1" w:rsidP="006B254C"/>
          <w:p w14:paraId="15594532" w14:textId="2A9F74C9" w:rsidR="00D826C1" w:rsidRDefault="00D826C1" w:rsidP="006B254C"/>
          <w:p w14:paraId="4250093A" w14:textId="137ED77B" w:rsidR="00D826C1" w:rsidRPr="00D81C7F" w:rsidRDefault="00D826C1" w:rsidP="006B254C"/>
          <w:p w14:paraId="5E347CCD" w14:textId="597E2FF2" w:rsidR="00D826C1" w:rsidRDefault="008B4333" w:rsidP="00D826C1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2449DEB" wp14:editId="033A904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174625</wp:posOffset>
                  </wp:positionV>
                  <wp:extent cx="1621155" cy="1024255"/>
                  <wp:effectExtent l="0" t="0" r="0" b="4445"/>
                  <wp:wrapSquare wrapText="bothSides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26C1" w:rsidRPr="00036EBA">
              <w:t xml:space="preserve">Pattern </w:t>
            </w:r>
            <w:r w:rsidR="00D826C1">
              <w:t>3</w:t>
            </w:r>
          </w:p>
          <w:p w14:paraId="603BF7A1" w14:textId="2CD20A88" w:rsidR="00D826C1" w:rsidRDefault="00D81C7F" w:rsidP="006B254C">
            <w:r>
              <w:t>Horizon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성분은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de_cnt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v</w:t>
            </w:r>
            <w:r>
              <w:t>ertical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성분은</w:t>
            </w:r>
            <w:r>
              <w:rPr>
                <w:rFonts w:hint="eastAsia"/>
              </w:rPr>
              <w:t xml:space="preserve"> </w:t>
            </w:r>
            <w:r>
              <w:t>line _</w:t>
            </w:r>
            <w:proofErr w:type="spellStart"/>
            <w:r>
              <w:t>cnt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 w:rsidR="0085220E">
              <w:t>Line_</w:t>
            </w:r>
            <w:r w:rsidR="0085220E">
              <w:rPr>
                <w:rFonts w:hint="eastAsia"/>
              </w:rPr>
              <w:t>c</w:t>
            </w:r>
            <w:r w:rsidR="0085220E">
              <w:t>nt</w:t>
            </w:r>
            <w:proofErr w:type="spellEnd"/>
            <w:r w:rsidR="0085220E">
              <w:rPr>
                <w:rFonts w:hint="eastAsia"/>
              </w:rPr>
              <w:t>는</w:t>
            </w:r>
            <w:r w:rsidR="0085220E">
              <w:rPr>
                <w:rFonts w:hint="eastAsia"/>
              </w:rPr>
              <w:t xml:space="preserve"> </w:t>
            </w:r>
            <w:r w:rsidR="0085220E">
              <w:t>sync pulse, back porch, active, front porch</w:t>
            </w:r>
            <w:r w:rsidR="0085220E">
              <w:rPr>
                <w:rFonts w:hint="eastAsia"/>
              </w:rPr>
              <w:t>를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모두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표현</w:t>
            </w:r>
            <w:r w:rsidR="0085220E">
              <w:t>하므로</w:t>
            </w:r>
            <w:r w:rsidR="0085220E">
              <w:rPr>
                <w:rFonts w:hint="eastAsia"/>
              </w:rPr>
              <w:t xml:space="preserve"> </w:t>
            </w:r>
            <w:proofErr w:type="spellStart"/>
            <w:r w:rsidR="0085220E">
              <w:t>v_sync+back</w:t>
            </w:r>
            <w:proofErr w:type="spellEnd"/>
            <w:r w:rsidR="0085220E">
              <w:t xml:space="preserve"> </w:t>
            </w:r>
            <w:proofErr w:type="spellStart"/>
            <w:r w:rsidR="0085220E">
              <w:t>proch</w:t>
            </w:r>
            <w:proofErr w:type="spellEnd"/>
            <w:r w:rsidR="0085220E">
              <w:t>+(1/2)active</w:t>
            </w:r>
            <w:r w:rsidR="0085220E">
              <w:rPr>
                <w:rFonts w:hint="eastAsia"/>
              </w:rPr>
              <w:t>를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이용하여</w:t>
            </w:r>
            <w:r w:rsidR="0085220E">
              <w:rPr>
                <w:rFonts w:hint="eastAsia"/>
              </w:rPr>
              <w:t xml:space="preserve"> </w:t>
            </w:r>
            <w:proofErr w:type="spellStart"/>
            <w:r w:rsidR="0085220E">
              <w:t>v_</w:t>
            </w:r>
            <w:r w:rsidR="0085220E">
              <w:rPr>
                <w:rFonts w:hint="eastAsia"/>
              </w:rPr>
              <w:t>a</w:t>
            </w:r>
            <w:r w:rsidR="0085220E">
              <w:t>ctive</w:t>
            </w:r>
            <w:proofErr w:type="spellEnd"/>
            <w:r w:rsidR="0085220E">
              <w:t xml:space="preserve"> </w:t>
            </w:r>
            <w:r w:rsidR="0085220E">
              <w:rPr>
                <w:rFonts w:hint="eastAsia"/>
              </w:rPr>
              <w:t>영역을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반으로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나누었다</w:t>
            </w:r>
            <w:r w:rsidR="0085220E">
              <w:rPr>
                <w:rFonts w:hint="eastAsia"/>
              </w:rPr>
              <w:t>.</w:t>
            </w:r>
            <w:r w:rsidR="0085220E">
              <w:t xml:space="preserve"> </w:t>
            </w:r>
            <w:proofErr w:type="spellStart"/>
            <w:r w:rsidR="0085220E">
              <w:t>h_active</w:t>
            </w:r>
            <w:proofErr w:type="spellEnd"/>
            <w:r w:rsidR="0085220E">
              <w:rPr>
                <w:rFonts w:hint="eastAsia"/>
              </w:rPr>
              <w:t>를</w:t>
            </w:r>
            <w:r w:rsidR="0085220E">
              <w:rPr>
                <w:rFonts w:hint="eastAsia"/>
              </w:rPr>
              <w:t xml:space="preserve"> </w:t>
            </w:r>
            <w:r w:rsidR="0085220E">
              <w:t>1/2</w:t>
            </w:r>
            <w:r w:rsidR="0085220E">
              <w:rPr>
                <w:rFonts w:hint="eastAsia"/>
              </w:rPr>
              <w:t>로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나누어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총</w:t>
            </w:r>
            <w:r w:rsidR="0085220E">
              <w:rPr>
                <w:rFonts w:hint="eastAsia"/>
              </w:rPr>
              <w:t xml:space="preserve"> </w:t>
            </w:r>
            <w:r w:rsidR="0085220E">
              <w:t>4</w:t>
            </w:r>
            <w:r w:rsidR="0085220E">
              <w:rPr>
                <w:rFonts w:hint="eastAsia"/>
              </w:rPr>
              <w:t>개의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면을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만들었고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각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면들에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알맞은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빛을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출력하도록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만들어서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주어진</w:t>
            </w:r>
            <w:r w:rsidR="0085220E">
              <w:rPr>
                <w:rFonts w:hint="eastAsia"/>
              </w:rPr>
              <w:t xml:space="preserve"> </w:t>
            </w:r>
            <w:r w:rsidR="0085220E">
              <w:t>pattern</w:t>
            </w:r>
            <w:r w:rsidR="0085220E">
              <w:rPr>
                <w:rFonts w:hint="eastAsia"/>
              </w:rPr>
              <w:t>을</w:t>
            </w:r>
            <w:r w:rsidR="0085220E">
              <w:rPr>
                <w:rFonts w:hint="eastAsia"/>
              </w:rPr>
              <w:t xml:space="preserve"> </w:t>
            </w:r>
            <w:r w:rsidR="0085220E">
              <w:rPr>
                <w:rFonts w:hint="eastAsia"/>
              </w:rPr>
              <w:t>만들었다</w:t>
            </w:r>
            <w:r w:rsidR="0085220E">
              <w:rPr>
                <w:rFonts w:hint="eastAsia"/>
              </w:rPr>
              <w:t>.</w:t>
            </w:r>
          </w:p>
          <w:p w14:paraId="2DDCEBB3" w14:textId="15FC48E4" w:rsidR="008B4333" w:rsidRDefault="008B4333" w:rsidP="006B254C"/>
          <w:p w14:paraId="0A85191D" w14:textId="1C54FB0A" w:rsidR="008B4333" w:rsidRDefault="0085220E" w:rsidP="006B254C">
            <w:proofErr w:type="spellStart"/>
            <w:r w:rsidRPr="0085220E">
              <w:t>pattern_select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>
              <w:t xml:space="preserve">RGB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 xml:space="preserve">enable </w:t>
            </w:r>
            <w:r>
              <w:rPr>
                <w:rFonts w:hint="eastAsia"/>
              </w:rPr>
              <w:t>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  <w:r>
              <w:t>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r_data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z</w:t>
            </w:r>
            <w:r>
              <w:t>y</w:t>
            </w:r>
            <w:r>
              <w:rPr>
                <w:rFonts w:hint="eastAsia"/>
              </w:rPr>
              <w:t>n</w:t>
            </w:r>
            <w:r>
              <w:t>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7010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datasheet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t>15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032F68EE" w14:textId="4CD93213" w:rsidR="0085220E" w:rsidRDefault="0085220E" w:rsidP="006B254C"/>
          <w:p w14:paraId="4362E4E9" w14:textId="281B4DA3" w:rsidR="0085220E" w:rsidRDefault="0085220E" w:rsidP="006B254C">
            <w:r>
              <w:t>Pattern generator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t>reset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r</w:t>
            </w:r>
            <w:r>
              <w:t>eset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25082D">
              <w:rPr>
                <w:rFonts w:hint="eastAsia"/>
              </w:rPr>
              <w:t>이는</w:t>
            </w:r>
            <w:r w:rsidR="0025082D">
              <w:rPr>
                <w:rFonts w:hint="eastAsia"/>
              </w:rPr>
              <w:t xml:space="preserve"> </w:t>
            </w:r>
            <w:r w:rsidR="0025082D" w:rsidRPr="0025082D">
              <w:t>clk_wiz_0</w:t>
            </w:r>
            <w:r w:rsidR="0025082D">
              <w:rPr>
                <w:rFonts w:hint="eastAsia"/>
              </w:rPr>
              <w:t>와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반대로</w:t>
            </w:r>
            <w:r w:rsidR="0025082D">
              <w:rPr>
                <w:rFonts w:hint="eastAsia"/>
              </w:rPr>
              <w:t xml:space="preserve"> </w:t>
            </w:r>
            <w:r w:rsidR="0025082D">
              <w:t>reset</w:t>
            </w:r>
            <w:r w:rsidR="0025082D">
              <w:rPr>
                <w:rFonts w:hint="eastAsia"/>
              </w:rPr>
              <w:t>이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동작한다</w:t>
            </w:r>
            <w:r w:rsidR="0025082D">
              <w:rPr>
                <w:rFonts w:hint="eastAsia"/>
              </w:rPr>
              <w:t>.</w:t>
            </w:r>
            <w:r w:rsidR="0025082D">
              <w:t xml:space="preserve"> </w:t>
            </w:r>
            <w:r w:rsidR="0025082D">
              <w:rPr>
                <w:rFonts w:hint="eastAsia"/>
              </w:rPr>
              <w:t>따라서</w:t>
            </w:r>
            <w:r w:rsidR="0025082D">
              <w:rPr>
                <w:rFonts w:hint="eastAsia"/>
              </w:rPr>
              <w:t xml:space="preserve"> </w:t>
            </w:r>
            <w:r w:rsidR="0025082D" w:rsidRPr="0025082D">
              <w:t>clk_wiz_0</w:t>
            </w:r>
            <w:r w:rsidR="0025082D">
              <w:rPr>
                <w:rFonts w:hint="eastAsia"/>
              </w:rPr>
              <w:t>에는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반전된</w:t>
            </w:r>
            <w:r w:rsidR="0025082D">
              <w:rPr>
                <w:rFonts w:hint="eastAsia"/>
              </w:rPr>
              <w:t xml:space="preserve"> </w:t>
            </w:r>
            <w:r w:rsidR="0025082D">
              <w:t xml:space="preserve">reset </w:t>
            </w:r>
            <w:r w:rsidR="0025082D">
              <w:rPr>
                <w:rFonts w:hint="eastAsia"/>
              </w:rPr>
              <w:t>신호를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입력하였다</w:t>
            </w:r>
            <w:r w:rsidR="0025082D">
              <w:rPr>
                <w:rFonts w:hint="eastAsia"/>
              </w:rPr>
              <w:t>.</w:t>
            </w:r>
          </w:p>
          <w:p w14:paraId="2729E8AD" w14:textId="0DCFEE05" w:rsidR="008B4333" w:rsidRPr="0025082D" w:rsidRDefault="008B4333" w:rsidP="006B254C"/>
          <w:p w14:paraId="7CEAFFFE" w14:textId="77777777" w:rsidR="008B4333" w:rsidRDefault="008B4333" w:rsidP="006B254C"/>
          <w:p w14:paraId="4703BAEE" w14:textId="77777777" w:rsidR="00D826C1" w:rsidRDefault="00D826C1" w:rsidP="006B254C"/>
          <w:p w14:paraId="5A97869F" w14:textId="109B209E" w:rsidR="006B254C" w:rsidRDefault="006B254C" w:rsidP="006B254C">
            <w:r>
              <w:rPr>
                <w:rFonts w:hint="eastAsia"/>
              </w:rPr>
              <w:lastRenderedPageBreak/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76044A83" w14:textId="025621D1" w:rsidR="0050565B" w:rsidRDefault="0085220E" w:rsidP="006B254C">
            <w:proofErr w:type="spellStart"/>
            <w:r>
              <w:t>Clk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n</w:t>
            </w:r>
            <w:r>
              <w:t>s</w:t>
            </w:r>
            <w:r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반전시켜</w:t>
            </w:r>
            <w:r>
              <w:rPr>
                <w:rFonts w:hint="eastAsia"/>
              </w:rPr>
              <w:t xml:space="preserve"> </w:t>
            </w:r>
            <w:r>
              <w:t>125MHz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만들었고</w:t>
            </w:r>
            <w:r w:rsidR="00F62CA2">
              <w:t xml:space="preserve"> </w:t>
            </w:r>
            <w:proofErr w:type="spellStart"/>
            <w:r w:rsidR="00F62CA2">
              <w:t>rstn</w:t>
            </w:r>
            <w:proofErr w:type="spellEnd"/>
            <w:r w:rsidR="00F62CA2">
              <w:rPr>
                <w:rFonts w:hint="eastAsia"/>
              </w:rPr>
              <w:t>을</w:t>
            </w:r>
            <w:r w:rsidR="00F62CA2">
              <w:rPr>
                <w:rFonts w:hint="eastAsia"/>
              </w:rPr>
              <w:t xml:space="preserve"> </w:t>
            </w:r>
            <w:r w:rsidR="00F62CA2">
              <w:t>0-&gt; 1</w:t>
            </w:r>
            <w:r w:rsidR="00F62CA2">
              <w:rPr>
                <w:rFonts w:hint="eastAsia"/>
              </w:rPr>
              <w:t>로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반전시켜</w:t>
            </w:r>
            <w:r w:rsidR="00F62CA2">
              <w:rPr>
                <w:rFonts w:hint="eastAsia"/>
              </w:rPr>
              <w:t xml:space="preserve"> </w:t>
            </w:r>
            <w:r w:rsidR="00F62CA2">
              <w:t>pattern generator</w:t>
            </w:r>
            <w:r w:rsidR="00F62CA2">
              <w:rPr>
                <w:rFonts w:hint="eastAsia"/>
              </w:rPr>
              <w:t>와</w:t>
            </w:r>
            <w:r w:rsidR="00F62CA2">
              <w:rPr>
                <w:rFonts w:hint="eastAsia"/>
              </w:rPr>
              <w:t xml:space="preserve"> </w:t>
            </w:r>
            <w:r w:rsidR="00F62CA2">
              <w:t>clk_wiz_0</w:t>
            </w:r>
            <w:r w:rsidR="00F62CA2">
              <w:rPr>
                <w:rFonts w:hint="eastAsia"/>
              </w:rPr>
              <w:t>를</w:t>
            </w:r>
            <w:r w:rsidR="00F62CA2">
              <w:rPr>
                <w:rFonts w:hint="eastAsia"/>
              </w:rPr>
              <w:t xml:space="preserve"> </w:t>
            </w:r>
            <w:proofErr w:type="spellStart"/>
            <w:r w:rsidR="00F62CA2">
              <w:rPr>
                <w:rFonts w:hint="eastAsia"/>
              </w:rPr>
              <w:t>동작시키고</w:t>
            </w:r>
            <w:proofErr w:type="spellEnd"/>
            <w:r w:rsidR="00F62CA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proofErr w:type="spellStart"/>
            <w:r w:rsidRPr="0085220E">
              <w:t>pattern_select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00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입력하여</w:t>
            </w:r>
            <w:r>
              <w:rPr>
                <w:rFonts w:hint="eastAsia"/>
              </w:rPr>
              <w:t xml:space="preserve"> </w:t>
            </w:r>
            <w:r>
              <w:t>pattern 0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신호를</w:t>
            </w:r>
            <w:r w:rsidR="00F62CA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25082D">
              <w:rPr>
                <w:rFonts w:hint="eastAsia"/>
              </w:rPr>
              <w:t>예상했던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동작을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한다면</w:t>
            </w:r>
            <w:r w:rsidR="0025082D">
              <w:rPr>
                <w:rFonts w:hint="eastAsia"/>
              </w:rPr>
              <w:t xml:space="preserve"> </w:t>
            </w:r>
            <w:r w:rsidR="0025082D">
              <w:t>RGB</w:t>
            </w:r>
            <w:r w:rsidR="0025082D">
              <w:rPr>
                <w:rFonts w:hint="eastAsia"/>
              </w:rPr>
              <w:t>는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각각</w:t>
            </w:r>
            <w:r w:rsidR="0025082D">
              <w:rPr>
                <w:rFonts w:hint="eastAsia"/>
              </w:rPr>
              <w:t xml:space="preserve"> </w:t>
            </w:r>
            <w:r w:rsidR="0025082D">
              <w:t>0,15</w:t>
            </w:r>
            <w:r w:rsidR="0025082D">
              <w:rPr>
                <w:rFonts w:hint="eastAsia"/>
              </w:rPr>
              <w:t>가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계속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하여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반복되며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나올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것</w:t>
            </w:r>
            <w:r w:rsidR="00F62CA2">
              <w:rPr>
                <w:rFonts w:hint="eastAsia"/>
              </w:rPr>
              <w:t>이고</w:t>
            </w:r>
            <w:r w:rsidR="00F62CA2">
              <w:rPr>
                <w:rFonts w:hint="eastAsia"/>
              </w:rPr>
              <w:t xml:space="preserve"> </w:t>
            </w:r>
            <w:proofErr w:type="spellStart"/>
            <w:r w:rsidR="00F62CA2">
              <w:t>o_vs</w:t>
            </w:r>
            <w:proofErr w:type="spellEnd"/>
            <w:r w:rsidR="00F62CA2">
              <w:rPr>
                <w:rFonts w:hint="eastAsia"/>
              </w:rPr>
              <w:t>와</w:t>
            </w:r>
            <w:r w:rsidR="00F62CA2">
              <w:rPr>
                <w:rFonts w:hint="eastAsia"/>
              </w:rPr>
              <w:t xml:space="preserve"> </w:t>
            </w:r>
            <w:proofErr w:type="spellStart"/>
            <w:r w:rsidR="00F62CA2">
              <w:t>o_hs</w:t>
            </w:r>
            <w:proofErr w:type="spellEnd"/>
            <w:r w:rsidR="00F62CA2">
              <w:rPr>
                <w:rFonts w:hint="eastAsia"/>
              </w:rPr>
              <w:t>는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위에서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참조했던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그림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과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같이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출력될</w:t>
            </w:r>
            <w:r w:rsidR="00F62CA2">
              <w:rPr>
                <w:rFonts w:hint="eastAsia"/>
              </w:rPr>
              <w:t xml:space="preserve"> </w:t>
            </w:r>
            <w:r w:rsidR="00F62CA2">
              <w:rPr>
                <w:rFonts w:hint="eastAsia"/>
              </w:rPr>
              <w:t>것</w:t>
            </w:r>
            <w:r w:rsidR="0025082D">
              <w:rPr>
                <w:rFonts w:hint="eastAsia"/>
              </w:rPr>
              <w:t>으로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예상할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수</w:t>
            </w:r>
            <w:r w:rsidR="0025082D">
              <w:rPr>
                <w:rFonts w:hint="eastAsia"/>
              </w:rPr>
              <w:t xml:space="preserve"> </w:t>
            </w:r>
            <w:r w:rsidR="0025082D">
              <w:rPr>
                <w:rFonts w:hint="eastAsia"/>
              </w:rPr>
              <w:t>있다</w:t>
            </w:r>
            <w:r w:rsidR="0025082D">
              <w:rPr>
                <w:rFonts w:hint="eastAsia"/>
              </w:rPr>
              <w:t>.</w:t>
            </w:r>
          </w:p>
          <w:p w14:paraId="0B1ADB39" w14:textId="77777777" w:rsidR="0025082D" w:rsidRDefault="0025082D" w:rsidP="006B254C"/>
          <w:p w14:paraId="02145B3B" w14:textId="1DAB8990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58C92A75" w14:textId="38F583CC" w:rsidR="0050565B" w:rsidRDefault="0025082D" w:rsidP="006B254C">
            <w:r>
              <w:rPr>
                <w:rFonts w:hint="eastAsia"/>
              </w:rPr>
              <w:t>예상과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t>125MHz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클럭에서</w:t>
            </w:r>
            <w:r>
              <w:rPr>
                <w:rFonts w:hint="eastAsia"/>
              </w:rPr>
              <w:t xml:space="preserve"> C</w:t>
            </w:r>
            <w:r>
              <w:t>lk_wiz_0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거쳐</w:t>
            </w:r>
            <w:r>
              <w:rPr>
                <w:rFonts w:hint="eastAsia"/>
              </w:rPr>
              <w:t xml:space="preserve"> </w:t>
            </w:r>
            <w:r>
              <w:t>25.2MHz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클럭으로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변환하였고</w:t>
            </w:r>
            <w:r>
              <w:rPr>
                <w:rFonts w:hint="eastAsia"/>
              </w:rPr>
              <w:t xml:space="preserve"> </w:t>
            </w:r>
            <w:r>
              <w:t>reset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r>
              <w:t>pattern generator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모니터가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t xml:space="preserve">active </w:t>
            </w:r>
            <w:r>
              <w:rPr>
                <w:rFonts w:hint="eastAsia"/>
              </w:rPr>
              <w:t>영역에서</w:t>
            </w:r>
            <w:r>
              <w:rPr>
                <w:rFonts w:hint="eastAsia"/>
              </w:rPr>
              <w:t xml:space="preserve"> </w:t>
            </w:r>
            <w:r>
              <w:t>RGB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f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모니터에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 w:rsidR="00F62CA2">
              <w:rPr>
                <w:rFonts w:hint="eastAsia"/>
              </w:rPr>
              <w:t xml:space="preserve"> </w:t>
            </w:r>
            <w:proofErr w:type="spellStart"/>
            <w:r w:rsidR="00F62CA2">
              <w:rPr>
                <w:rFonts w:hint="eastAsia"/>
              </w:rPr>
              <w:t>좌반부는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</w:t>
            </w:r>
            <w:r w:rsidR="00F62CA2">
              <w:rPr>
                <w:rFonts w:hint="eastAsia"/>
              </w:rPr>
              <w:t>,</w:t>
            </w:r>
            <w:r w:rsidR="00F62CA2">
              <w:t xml:space="preserve"> </w:t>
            </w:r>
            <w:proofErr w:type="spellStart"/>
            <w:r w:rsidR="00F62CA2">
              <w:rPr>
                <w:rFonts w:hint="eastAsia"/>
              </w:rPr>
              <w:t>우반부는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검은색으로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구성된</w:t>
            </w:r>
            <w:r>
              <w:rPr>
                <w:rFonts w:hint="eastAsia"/>
              </w:rPr>
              <w:t xml:space="preserve"> </w:t>
            </w:r>
            <w:r>
              <w:t>pattern 0</w:t>
            </w:r>
            <w:r w:rsidR="00F62CA2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57AD3299" w14:textId="77777777" w:rsidR="0025082D" w:rsidRDefault="0025082D" w:rsidP="006B254C"/>
          <w:p w14:paraId="61FC9543" w14:textId="386EBFD8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>?</w:t>
            </w:r>
          </w:p>
          <w:p w14:paraId="0BC2862E" w14:textId="15AEB438" w:rsidR="0050565B" w:rsidRDefault="0025082D" w:rsidP="006B254C"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동작하였습니다</w:t>
            </w:r>
            <w:r>
              <w:rPr>
                <w:rFonts w:hint="eastAsia"/>
              </w:rPr>
              <w:t>.</w:t>
            </w:r>
          </w:p>
          <w:p w14:paraId="19C4C31C" w14:textId="77777777" w:rsidR="0025082D" w:rsidRDefault="0025082D" w:rsidP="006B254C"/>
          <w:p w14:paraId="2FAA2BBC" w14:textId="77777777" w:rsidR="009B1B6A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해결했다면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발생하였는지</w:t>
            </w:r>
            <w:r>
              <w:rPr>
                <w:rFonts w:hint="eastAsia"/>
              </w:rPr>
              <w:t>?</w:t>
            </w:r>
          </w:p>
          <w:p w14:paraId="5F57A968" w14:textId="49CBA8A0" w:rsidR="0050565B" w:rsidRPr="009B1B6A" w:rsidRDefault="0025082D" w:rsidP="006B254C"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동작하였습니다</w:t>
            </w:r>
            <w:r>
              <w:rPr>
                <w:rFonts w:hint="eastAsia"/>
              </w:rPr>
              <w:t>.</w:t>
            </w:r>
          </w:p>
        </w:tc>
      </w:tr>
    </w:tbl>
    <w:p w14:paraId="4CBE066B" w14:textId="77777777" w:rsidR="00F02122" w:rsidRPr="008744D9" w:rsidRDefault="00F02122" w:rsidP="006D0E37"/>
    <w:sectPr w:rsidR="00F02122" w:rsidRPr="008744D9">
      <w:footerReference w:type="default" r:id="rId30"/>
      <w:headerReference w:type="first" r:id="rId31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64644" w14:textId="77777777" w:rsidR="007C24F1" w:rsidRDefault="007C24F1">
      <w:pPr>
        <w:spacing w:before="0" w:after="0"/>
      </w:pPr>
      <w:r>
        <w:separator/>
      </w:r>
    </w:p>
  </w:endnote>
  <w:endnote w:type="continuationSeparator" w:id="0">
    <w:p w14:paraId="38CDF6AB" w14:textId="77777777" w:rsidR="007C24F1" w:rsidRDefault="007C24F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2D521" w14:textId="77777777" w:rsidR="007C24F1" w:rsidRDefault="007C24F1">
      <w:pPr>
        <w:spacing w:before="0" w:after="0"/>
      </w:pPr>
      <w:r>
        <w:separator/>
      </w:r>
    </w:p>
  </w:footnote>
  <w:footnote w:type="continuationSeparator" w:id="0">
    <w:p w14:paraId="5F91F62D" w14:textId="77777777" w:rsidR="007C24F1" w:rsidRDefault="007C24F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284599BA" w:rsidR="00C47A1D" w:rsidRPr="009B1B6A" w:rsidRDefault="006D0E37">
          <w:proofErr w:type="spellStart"/>
          <w:r w:rsidRPr="000B1B47">
            <w:t>TeamID</w:t>
          </w:r>
          <w:proofErr w:type="spellEnd"/>
          <w:r w:rsidRPr="000B1B47">
            <w:t xml:space="preserve"> : </w:t>
          </w:r>
          <w:r w:rsidR="00FF0FDA">
            <w:t>13</w:t>
          </w:r>
        </w:p>
        <w:p w14:paraId="18C0848F" w14:textId="5B2A3B32" w:rsidR="00C47A1D" w:rsidRPr="009B1B6A" w:rsidRDefault="006D0E37">
          <w:r w:rsidRPr="009B1B6A">
            <w:t>Stude</w:t>
          </w:r>
          <w:r w:rsidRPr="009B1B6A">
            <w:rPr>
              <w:rFonts w:hint="eastAsia"/>
            </w:rPr>
            <w:t>n</w:t>
          </w:r>
          <w:r w:rsidRPr="009B1B6A">
            <w:t xml:space="preserve">t ID : </w:t>
          </w:r>
          <w:r w:rsidR="00F76480">
            <w:t>12181457,</w:t>
          </w:r>
          <w:r w:rsidRPr="009B1B6A">
            <w:t>12</w:t>
          </w:r>
          <w:r w:rsidR="00FF0FDA">
            <w:t>81461</w:t>
          </w:r>
        </w:p>
        <w:p w14:paraId="2CAA1B7F" w14:textId="51562239" w:rsidR="00C47A1D" w:rsidRDefault="006D0E37">
          <w:pPr>
            <w:spacing w:after="0"/>
          </w:pPr>
          <w:r w:rsidRPr="009B1B6A">
            <w:t xml:space="preserve">Name : </w:t>
          </w:r>
          <w:r w:rsidR="00F76480">
            <w:rPr>
              <w:rFonts w:hint="eastAsia"/>
            </w:rPr>
            <w:t>김범수</w:t>
          </w:r>
          <w:r w:rsidR="00F76480">
            <w:rPr>
              <w:rFonts w:hint="eastAsia"/>
            </w:rPr>
            <w:t>,</w:t>
          </w:r>
          <w:r w:rsidR="00F76480">
            <w:t xml:space="preserve"> </w:t>
          </w:r>
          <w:r w:rsidR="00FF0FDA">
            <w:rPr>
              <w:rFonts w:hint="eastAsia"/>
            </w:rPr>
            <w:t>김성현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36EBA"/>
    <w:rsid w:val="00061675"/>
    <w:rsid w:val="00093FEE"/>
    <w:rsid w:val="000B1B47"/>
    <w:rsid w:val="000E3F9A"/>
    <w:rsid w:val="0010767D"/>
    <w:rsid w:val="0025082D"/>
    <w:rsid w:val="002D7DC6"/>
    <w:rsid w:val="003909D3"/>
    <w:rsid w:val="00402884"/>
    <w:rsid w:val="00425599"/>
    <w:rsid w:val="0050565B"/>
    <w:rsid w:val="00534BBF"/>
    <w:rsid w:val="005A60E5"/>
    <w:rsid w:val="005B7CD5"/>
    <w:rsid w:val="00650A9A"/>
    <w:rsid w:val="00660648"/>
    <w:rsid w:val="006B254C"/>
    <w:rsid w:val="006D0E37"/>
    <w:rsid w:val="006E136E"/>
    <w:rsid w:val="00714921"/>
    <w:rsid w:val="00736B8E"/>
    <w:rsid w:val="007573FD"/>
    <w:rsid w:val="00791958"/>
    <w:rsid w:val="007B28B4"/>
    <w:rsid w:val="007C0A76"/>
    <w:rsid w:val="007C24F1"/>
    <w:rsid w:val="007F2B38"/>
    <w:rsid w:val="00817FF2"/>
    <w:rsid w:val="0085220E"/>
    <w:rsid w:val="008744D9"/>
    <w:rsid w:val="008B0881"/>
    <w:rsid w:val="008B4333"/>
    <w:rsid w:val="00924D96"/>
    <w:rsid w:val="009272A9"/>
    <w:rsid w:val="009B1B6A"/>
    <w:rsid w:val="00AE349B"/>
    <w:rsid w:val="00BD55CF"/>
    <w:rsid w:val="00C47A1D"/>
    <w:rsid w:val="00C562BF"/>
    <w:rsid w:val="00C957E0"/>
    <w:rsid w:val="00D81C7F"/>
    <w:rsid w:val="00D826C1"/>
    <w:rsid w:val="00DF4FF0"/>
    <w:rsid w:val="00E053A5"/>
    <w:rsid w:val="00E138A0"/>
    <w:rsid w:val="00E14DE7"/>
    <w:rsid w:val="00E2150F"/>
    <w:rsid w:val="00E6516B"/>
    <w:rsid w:val="00E908EB"/>
    <w:rsid w:val="00ED0C6F"/>
    <w:rsid w:val="00F02122"/>
    <w:rsid w:val="00F030CB"/>
    <w:rsid w:val="00F62CA2"/>
    <w:rsid w:val="00F76480"/>
    <w:rsid w:val="00FD265E"/>
    <w:rsid w:val="00FF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225</TotalTime>
  <Pages>11</Pages>
  <Words>532</Words>
  <Characters>3036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김성현</cp:lastModifiedBy>
  <cp:revision>11</cp:revision>
  <dcterms:created xsi:type="dcterms:W3CDTF">2022-11-10T16:21:00Z</dcterms:created>
  <dcterms:modified xsi:type="dcterms:W3CDTF">2022-11-15T18:40:00Z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