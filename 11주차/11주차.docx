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C94FD" w14:textId="36D43A44" w:rsidR="00C47A1D" w:rsidRPr="009B1B6A" w:rsidRDefault="006D0E37">
      <w:pPr>
        <w:pStyle w:val="a8"/>
        <w:rPr>
          <w:rFonts w:ascii="맑은 고딕" w:eastAsia="맑은 고딕" w:hAnsi="맑은 고딕"/>
          <w:b/>
          <w:color w:val="002060"/>
          <w:sz w:val="52"/>
        </w:rPr>
      </w:pPr>
      <w:r w:rsidRPr="009B1B6A">
        <w:rPr>
          <w:rFonts w:ascii="맑은 고딕" w:eastAsia="맑은 고딕" w:hAnsi="맑은 고딕" w:hint="eastAsia"/>
          <w:b/>
          <w:color w:val="002060"/>
          <w:sz w:val="52"/>
        </w:rPr>
        <w:t xml:space="preserve">Lab1. </w:t>
      </w:r>
    </w:p>
    <w:p w14:paraId="0DFD887B" w14:textId="570CCBAB" w:rsidR="00534BBF" w:rsidRPr="00534BBF" w:rsidRDefault="00F02122" w:rsidP="00534BBF">
      <w:pPr>
        <w:pStyle w:val="1"/>
        <w:rPr>
          <w:rFonts w:ascii="맑은 고딕" w:eastAsia="맑은 고딕" w:hAnsi="맑은 고딕"/>
          <w:b/>
          <w:sz w:val="26"/>
        </w:rPr>
      </w:pPr>
      <w:r>
        <w:rPr>
          <w:rFonts w:ascii="맑은 고딕" w:eastAsia="맑은 고딕" w:hAnsi="맑은 고딕" w:hint="eastAsia"/>
          <w:b/>
          <w:sz w:val="26"/>
        </w:rPr>
        <w:t>H</w:t>
      </w:r>
      <w:r>
        <w:rPr>
          <w:rFonts w:ascii="맑은 고딕" w:eastAsia="맑은 고딕" w:hAnsi="맑은 고딕"/>
          <w:b/>
          <w:sz w:val="26"/>
        </w:rPr>
        <w:t>omework1</w:t>
      </w:r>
      <w:r w:rsidR="006D0E37" w:rsidRPr="009B1B6A">
        <w:rPr>
          <w:rFonts w:ascii="맑은 고딕" w:eastAsia="맑은 고딕" w:hAnsi="맑은 고딕" w:hint="eastAsia"/>
          <w:b/>
          <w:sz w:val="26"/>
        </w:rPr>
        <w:t xml:space="preserve">. </w:t>
      </w:r>
    </w:p>
    <w:p w14:paraId="526998FF" w14:textId="6E3C98DE" w:rsidR="00534BBF" w:rsidRDefault="00534BBF" w:rsidP="00534BBF">
      <w:proofErr w:type="gramStart"/>
      <w:r>
        <w:rPr>
          <w:rFonts w:hint="eastAsia"/>
          <w:b/>
          <w:sz w:val="24"/>
        </w:rPr>
        <w:t>V</w:t>
      </w:r>
      <w:r>
        <w:rPr>
          <w:b/>
          <w:sz w:val="24"/>
        </w:rPr>
        <w:t xml:space="preserve">erilog </w:t>
      </w:r>
      <w:r w:rsidR="00791958">
        <w:rPr>
          <w:rFonts w:hint="eastAsia"/>
          <w:b/>
          <w:sz w:val="24"/>
        </w:rPr>
        <w:t xml:space="preserve"> </w:t>
      </w:r>
      <w:r w:rsidR="00791958">
        <w:rPr>
          <w:b/>
          <w:sz w:val="24"/>
        </w:rPr>
        <w:t>Code</w:t>
      </w:r>
      <w:proofErr w:type="gramEnd"/>
      <w:r w:rsidR="00791958">
        <w:rPr>
          <w:b/>
          <w:sz w:val="24"/>
        </w:rPr>
        <w:t xml:space="preserve"> /  </w:t>
      </w:r>
      <w:r w:rsidR="00791958">
        <w:rPr>
          <w:rFonts w:hint="eastAsia"/>
          <w:b/>
          <w:sz w:val="24"/>
        </w:rPr>
        <w:t>주석</w:t>
      </w:r>
    </w:p>
    <w:p w14:paraId="2A54306E" w14:textId="77777777" w:rsidR="00213BBD" w:rsidRDefault="00213BBD" w:rsidP="00534BBF"/>
    <w:p w14:paraId="65F54076" w14:textId="6F854D73" w:rsidR="00FC37A1" w:rsidRDefault="00FC37A1" w:rsidP="00534BBF">
      <w:proofErr w:type="spellStart"/>
      <w:r w:rsidRPr="00FC37A1">
        <w:t>Hex</w:t>
      </w:r>
      <w:r>
        <w:t>.</w:t>
      </w:r>
      <w:r>
        <w:rPr>
          <w:rFonts w:hint="eastAsia"/>
        </w:rPr>
        <w:t>v</w:t>
      </w:r>
      <w:proofErr w:type="spellEnd"/>
    </w:p>
    <w:p w14:paraId="21BF326B" w14:textId="5C311729" w:rsidR="00534BBF" w:rsidRDefault="00BE1D28" w:rsidP="00534BBF">
      <w:r>
        <w:rPr>
          <w:noProof/>
        </w:rPr>
        <w:drawing>
          <wp:inline distT="0" distB="0" distL="0" distR="0" wp14:anchorId="2CED71A7" wp14:editId="77962898">
            <wp:extent cx="5610225" cy="521970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265CC" w14:textId="0E181E27" w:rsidR="008431EC" w:rsidRDefault="008431EC">
      <w:r>
        <w:br w:type="page"/>
      </w:r>
    </w:p>
    <w:p w14:paraId="4E4965E1" w14:textId="77777777" w:rsidR="008431EC" w:rsidRDefault="008431EC" w:rsidP="00534BBF"/>
    <w:p w14:paraId="022D047B" w14:textId="123249B0" w:rsidR="009324FC" w:rsidRDefault="009324FC" w:rsidP="00534BBF">
      <w:proofErr w:type="spellStart"/>
      <w:r>
        <w:t>Timer.v</w:t>
      </w:r>
      <w:proofErr w:type="spellEnd"/>
    </w:p>
    <w:p w14:paraId="0324A447" w14:textId="34FF54F6" w:rsidR="009324FC" w:rsidRDefault="006942E0" w:rsidP="00534BBF">
      <w:r>
        <w:rPr>
          <w:rFonts w:hint="eastAsia"/>
          <w:noProof/>
        </w:rPr>
        <w:drawing>
          <wp:inline distT="0" distB="0" distL="0" distR="0" wp14:anchorId="4A417BEB" wp14:editId="220500E0">
            <wp:extent cx="6400800" cy="436245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AB021" w14:textId="143C8989" w:rsidR="00BE1D28" w:rsidRDefault="006942E0" w:rsidP="00534BBF">
      <w:r>
        <w:rPr>
          <w:noProof/>
        </w:rPr>
        <w:lastRenderedPageBreak/>
        <w:drawing>
          <wp:inline distT="0" distB="0" distL="0" distR="0" wp14:anchorId="6D3D6BB8" wp14:editId="2538EF2E">
            <wp:extent cx="6391275" cy="4714875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1A647" w14:textId="56314D9E" w:rsidR="009324FC" w:rsidRDefault="006942E0" w:rsidP="00534BBF">
      <w:r>
        <w:rPr>
          <w:rFonts w:hint="eastAsia"/>
          <w:noProof/>
        </w:rPr>
        <w:lastRenderedPageBreak/>
        <w:drawing>
          <wp:inline distT="0" distB="0" distL="0" distR="0" wp14:anchorId="064E14D8" wp14:editId="29E87731">
            <wp:extent cx="5867400" cy="451485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FFC0C" w14:textId="62BC16F4" w:rsidR="00FE6834" w:rsidRDefault="00FE6834">
      <w:r>
        <w:br w:type="page"/>
      </w:r>
    </w:p>
    <w:p w14:paraId="64C974FE" w14:textId="77777777" w:rsidR="00BE1D28" w:rsidRDefault="00BE1D28" w:rsidP="00534BBF"/>
    <w:p w14:paraId="4D984819" w14:textId="42286721" w:rsidR="00EB7DC8" w:rsidRDefault="00EB7DC8" w:rsidP="00534BBF">
      <w:r w:rsidRPr="00EB7DC8">
        <w:t>freq_div_100</w:t>
      </w:r>
      <w:r>
        <w:t>.v</w:t>
      </w:r>
    </w:p>
    <w:p w14:paraId="67E0C4EB" w14:textId="7E213E31" w:rsidR="00F77BB7" w:rsidRDefault="00F77BB7" w:rsidP="00534BBF">
      <w:r>
        <w:rPr>
          <w:rFonts w:hint="eastAsia"/>
          <w:noProof/>
        </w:rPr>
        <w:drawing>
          <wp:inline distT="0" distB="0" distL="0" distR="0" wp14:anchorId="067C0522" wp14:editId="7AFE0B93">
            <wp:extent cx="6400800" cy="517207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BCF04" w14:textId="4921B7FA" w:rsidR="00F77BB7" w:rsidRDefault="00F77BB7" w:rsidP="00534BBF"/>
    <w:p w14:paraId="1C6E82EE" w14:textId="4BFAA22C" w:rsidR="00FE6834" w:rsidRDefault="00FE6834">
      <w:r>
        <w:br w:type="page"/>
      </w:r>
    </w:p>
    <w:p w14:paraId="692C4767" w14:textId="77777777" w:rsidR="00636714" w:rsidRDefault="00636714" w:rsidP="00534BBF"/>
    <w:p w14:paraId="1037A4E6" w14:textId="4417DD73" w:rsidR="00636714" w:rsidRDefault="00636714" w:rsidP="00534BBF">
      <w:proofErr w:type="spellStart"/>
      <w:r w:rsidRPr="00636714">
        <w:t>top_</w:t>
      </w:r>
      <w:proofErr w:type="gramStart"/>
      <w:r w:rsidRPr="00636714">
        <w:t>seg</w:t>
      </w:r>
      <w:r>
        <w:t>.v</w:t>
      </w:r>
      <w:proofErr w:type="spellEnd"/>
      <w:proofErr w:type="gramEnd"/>
    </w:p>
    <w:p w14:paraId="2D9BBE66" w14:textId="56A19756" w:rsidR="00F77BB7" w:rsidRDefault="00AF020D" w:rsidP="00534BBF">
      <w:r>
        <w:rPr>
          <w:noProof/>
        </w:rPr>
        <w:drawing>
          <wp:inline distT="0" distB="0" distL="0" distR="0" wp14:anchorId="1B81C657" wp14:editId="2D7D3A01">
            <wp:extent cx="6391275" cy="426720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B02EB" w14:textId="42448A0A" w:rsidR="00F77BB7" w:rsidRDefault="00AF020D" w:rsidP="00534BBF">
      <w:r>
        <w:rPr>
          <w:rFonts w:hint="eastAsia"/>
          <w:noProof/>
        </w:rPr>
        <w:drawing>
          <wp:inline distT="0" distB="0" distL="0" distR="0" wp14:anchorId="5EB3BF9E" wp14:editId="58554531">
            <wp:extent cx="6400800" cy="98107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08044" w14:textId="56AF2D42" w:rsidR="00FE6834" w:rsidRDefault="00FE6834">
      <w:r>
        <w:br w:type="page"/>
      </w:r>
    </w:p>
    <w:p w14:paraId="19682907" w14:textId="77777777" w:rsidR="00BE4491" w:rsidRDefault="00BE4491" w:rsidP="00534BBF"/>
    <w:p w14:paraId="2A379858" w14:textId="4D084767" w:rsidR="00BE4491" w:rsidRDefault="00BE4491" w:rsidP="00534BBF">
      <w:proofErr w:type="spellStart"/>
      <w:r w:rsidRPr="00BE4491">
        <w:t>Debouncer</w:t>
      </w:r>
      <w:r>
        <w:t>.v</w:t>
      </w:r>
      <w:proofErr w:type="spellEnd"/>
    </w:p>
    <w:p w14:paraId="712F4CE1" w14:textId="52C9EE0B" w:rsidR="00BE4491" w:rsidRDefault="00BE4491" w:rsidP="00534BBF">
      <w:r>
        <w:rPr>
          <w:rFonts w:hint="eastAsia"/>
          <w:noProof/>
        </w:rPr>
        <w:drawing>
          <wp:inline distT="0" distB="0" distL="0" distR="0" wp14:anchorId="4BA97C03" wp14:editId="21775D0C">
            <wp:extent cx="6000750" cy="385762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E074C" w14:textId="55EA1424" w:rsidR="00FE6834" w:rsidRDefault="00FE6834">
      <w:r>
        <w:br w:type="page"/>
      </w:r>
    </w:p>
    <w:p w14:paraId="10137D00" w14:textId="77777777" w:rsidR="00A754BA" w:rsidRDefault="00A754BA" w:rsidP="00534BBF"/>
    <w:p w14:paraId="4E276D6B" w14:textId="5CEE3995" w:rsidR="00A754BA" w:rsidRDefault="00A754BA" w:rsidP="00534BBF">
      <w:proofErr w:type="spellStart"/>
      <w:r w:rsidRPr="00A754BA">
        <w:t>Synchronizer</w:t>
      </w:r>
      <w:r>
        <w:t>.v</w:t>
      </w:r>
      <w:proofErr w:type="spellEnd"/>
    </w:p>
    <w:p w14:paraId="3A2401B0" w14:textId="671C735C" w:rsidR="0072265C" w:rsidRDefault="0072265C" w:rsidP="00534BBF">
      <w:r>
        <w:rPr>
          <w:rFonts w:hint="eastAsia"/>
          <w:noProof/>
        </w:rPr>
        <w:drawing>
          <wp:inline distT="0" distB="0" distL="0" distR="0" wp14:anchorId="76E41F3B" wp14:editId="4525E8AF">
            <wp:extent cx="5086350" cy="31051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284C9" w14:textId="39559E3E" w:rsidR="00FE6834" w:rsidRDefault="00FE6834">
      <w:r>
        <w:br w:type="page"/>
      </w:r>
    </w:p>
    <w:p w14:paraId="24A480B3" w14:textId="77777777" w:rsidR="00FE6834" w:rsidRDefault="00FE6834" w:rsidP="00534BBF"/>
    <w:p w14:paraId="6928917C" w14:textId="11710EE8" w:rsidR="00FE6834" w:rsidRDefault="00FE6834" w:rsidP="00534BBF">
      <w:r w:rsidRPr="00FE6834">
        <w:t>clk_wiz_</w:t>
      </w:r>
      <w:proofErr w:type="gramStart"/>
      <w:r w:rsidRPr="00FE6834">
        <w:t>0.v</w:t>
      </w:r>
      <w:proofErr w:type="gramEnd"/>
    </w:p>
    <w:p w14:paraId="6A08DFC6" w14:textId="7D994EA9" w:rsidR="00FE6834" w:rsidRDefault="00FE6834" w:rsidP="00534BBF">
      <w:r>
        <w:rPr>
          <w:rFonts w:hint="eastAsia"/>
          <w:noProof/>
        </w:rPr>
        <w:drawing>
          <wp:inline distT="0" distB="0" distL="0" distR="0" wp14:anchorId="5ACC7129" wp14:editId="070A9692">
            <wp:extent cx="3533775" cy="451485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1951">
        <w:rPr>
          <w:noProof/>
        </w:rPr>
        <w:drawing>
          <wp:inline distT="0" distB="0" distL="0" distR="0" wp14:anchorId="0EFF52DB" wp14:editId="6302C7F4">
            <wp:extent cx="2762250" cy="320045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453" cy="3207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B9D15" w14:textId="77777777" w:rsidR="007E3037" w:rsidRDefault="007E3037" w:rsidP="00534BBF">
      <w:pPr>
        <w:rPr>
          <w:rFonts w:hint="eastAsia"/>
        </w:rPr>
      </w:pPr>
    </w:p>
    <w:p w14:paraId="4215F5E3" w14:textId="7CA3BA60" w:rsidR="000A71F9" w:rsidRDefault="000A71F9" w:rsidP="00534BBF"/>
    <w:p w14:paraId="3031EC89" w14:textId="40E04D97" w:rsidR="000A71F9" w:rsidRDefault="000A71F9" w:rsidP="00534BBF">
      <w:proofErr w:type="spellStart"/>
      <w:r>
        <w:t>Seg_debeg.xdc</w:t>
      </w:r>
      <w:proofErr w:type="spellEnd"/>
    </w:p>
    <w:p w14:paraId="7702A371" w14:textId="044055A3" w:rsidR="003047C6" w:rsidRDefault="000A71F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F42F105" wp14:editId="23EB15E9">
            <wp:extent cx="6391275" cy="2914650"/>
            <wp:effectExtent l="0" t="0" r="952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18EF5" w14:textId="08B9A57D" w:rsidR="00FC322C" w:rsidRPr="00FC322C" w:rsidRDefault="00FC322C" w:rsidP="00FC322C">
      <w:r w:rsidRPr="00FC322C">
        <w:lastRenderedPageBreak/>
        <w:t>Zybo</w:t>
      </w:r>
      <w:r>
        <w:t>-</w:t>
      </w:r>
      <w:r w:rsidRPr="00FC322C">
        <w:t>Z7-</w:t>
      </w:r>
      <w:r>
        <w:t>Master</w:t>
      </w:r>
      <w:r w:rsidRPr="00FC322C">
        <w:t>.xdc</w:t>
      </w:r>
    </w:p>
    <w:p w14:paraId="3EC02649" w14:textId="3B4525F4" w:rsidR="000A71F9" w:rsidRDefault="000A71F9" w:rsidP="00534BBF"/>
    <w:p w14:paraId="66CDDDE0" w14:textId="766C48DA" w:rsidR="003047C6" w:rsidRDefault="003047C6" w:rsidP="00534BBF">
      <w:r>
        <w:rPr>
          <w:rFonts w:hint="eastAsia"/>
          <w:noProof/>
        </w:rPr>
        <w:drawing>
          <wp:inline distT="0" distB="0" distL="0" distR="0" wp14:anchorId="796F1636" wp14:editId="6F8223AC">
            <wp:extent cx="6400800" cy="286702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3D5CC" w14:textId="696FF2F5" w:rsidR="003047C6" w:rsidRDefault="003047C6" w:rsidP="00534BBF">
      <w:r>
        <w:rPr>
          <w:rFonts w:hint="eastAsia"/>
          <w:noProof/>
        </w:rPr>
        <w:drawing>
          <wp:inline distT="0" distB="0" distL="0" distR="0" wp14:anchorId="177BA4F8" wp14:editId="657C37A7">
            <wp:extent cx="6391275" cy="4781550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1FEDC" w14:textId="77777777" w:rsidR="002220F0" w:rsidRDefault="002220F0" w:rsidP="00534BBF"/>
    <w:p w14:paraId="6659076D" w14:textId="28BA445D" w:rsidR="00791958" w:rsidRDefault="00791958" w:rsidP="00791958">
      <w:pPr>
        <w:rPr>
          <w:b/>
          <w:sz w:val="24"/>
        </w:rPr>
      </w:pPr>
      <w:r>
        <w:rPr>
          <w:b/>
          <w:sz w:val="24"/>
        </w:rPr>
        <w:lastRenderedPageBreak/>
        <w:t xml:space="preserve">Synthesis Report </w:t>
      </w:r>
    </w:p>
    <w:p w14:paraId="0CDD5DA2" w14:textId="5F486A57" w:rsidR="0006470E" w:rsidRDefault="0006470E" w:rsidP="00791958">
      <w:r>
        <w:rPr>
          <w:noProof/>
        </w:rPr>
        <w:drawing>
          <wp:inline distT="0" distB="0" distL="0" distR="0" wp14:anchorId="121FE35F" wp14:editId="5231E5C4">
            <wp:extent cx="6400800" cy="286702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7829A" w14:textId="46765094" w:rsidR="00791958" w:rsidRDefault="00FF0315" w:rsidP="008B0881">
      <w:pPr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1DE03E7" wp14:editId="786143E3">
            <wp:extent cx="6400800" cy="30003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807C2" w14:textId="52630E4D" w:rsidR="00FB2FFE" w:rsidRDefault="00DC6126" w:rsidP="008B0881">
      <w:pPr>
        <w:rPr>
          <w:b/>
          <w:sz w:val="24"/>
        </w:rPr>
      </w:pPr>
      <w:r>
        <w:rPr>
          <w:b/>
          <w:sz w:val="24"/>
        </w:rPr>
        <w:t>-</w:t>
      </w:r>
      <w:r w:rsidR="00FB2FFE">
        <w:rPr>
          <w:rFonts w:hint="eastAsia"/>
          <w:b/>
          <w:sz w:val="24"/>
        </w:rPr>
        <w:t>D</w:t>
      </w:r>
      <w:r w:rsidR="00FB2FFE">
        <w:rPr>
          <w:b/>
          <w:sz w:val="24"/>
        </w:rPr>
        <w:t xml:space="preserve">ebug </w:t>
      </w:r>
    </w:p>
    <w:p w14:paraId="7B4F9906" w14:textId="77777777" w:rsidR="00FB2FFE" w:rsidRDefault="00FB2FFE" w:rsidP="008B0881">
      <w:pPr>
        <w:rPr>
          <w:b/>
          <w:sz w:val="24"/>
        </w:rPr>
      </w:pPr>
    </w:p>
    <w:p w14:paraId="2A1E5B0A" w14:textId="5F524543" w:rsidR="008B0881" w:rsidRPr="00791958" w:rsidRDefault="008B0881" w:rsidP="008B0881">
      <w:r>
        <w:rPr>
          <w:rFonts w:hint="eastAsia"/>
          <w:b/>
          <w:sz w:val="24"/>
        </w:rPr>
        <w:t>T</w:t>
      </w:r>
      <w:r>
        <w:rPr>
          <w:b/>
          <w:sz w:val="24"/>
        </w:rPr>
        <w:t>est Bench Code</w:t>
      </w:r>
    </w:p>
    <w:p w14:paraId="7A7CB86F" w14:textId="2147F074" w:rsidR="00534BBF" w:rsidRDefault="00A73374" w:rsidP="00534BBF">
      <w:r>
        <w:rPr>
          <w:noProof/>
        </w:rPr>
        <w:lastRenderedPageBreak/>
        <w:drawing>
          <wp:inline distT="0" distB="0" distL="0" distR="0" wp14:anchorId="13CB8BEC" wp14:editId="103D7897">
            <wp:extent cx="6400800" cy="31623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58272" w14:textId="77777777" w:rsidR="008B0881" w:rsidRPr="008B0881" w:rsidRDefault="008B0881" w:rsidP="00534BBF"/>
    <w:p w14:paraId="1DBC74D6" w14:textId="5A18FEC5" w:rsidR="00534BBF" w:rsidRDefault="00791958" w:rsidP="00534BBF">
      <w:r>
        <w:rPr>
          <w:b/>
          <w:sz w:val="24"/>
        </w:rPr>
        <w:t>Simulation Result</w:t>
      </w:r>
    </w:p>
    <w:p w14:paraId="61DAE89E" w14:textId="2292A9D0" w:rsidR="00534BBF" w:rsidRDefault="00F40F98" w:rsidP="00534BBF">
      <w:r>
        <w:rPr>
          <w:rFonts w:hint="eastAsia"/>
        </w:rPr>
        <w:t>-</w:t>
      </w:r>
      <w:r>
        <w:t>debug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제외한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</w:p>
    <w:p w14:paraId="599CC269" w14:textId="6BE7604E" w:rsidR="00F40F98" w:rsidRDefault="00F40F98" w:rsidP="00534BBF">
      <w:r>
        <w:rPr>
          <w:noProof/>
        </w:rPr>
        <w:drawing>
          <wp:inline distT="0" distB="0" distL="0" distR="0" wp14:anchorId="266684C7" wp14:editId="46008442">
            <wp:extent cx="6391275" cy="923925"/>
            <wp:effectExtent l="0" t="0" r="9525" b="9525"/>
            <wp:docPr id="17" name="그림 17" descr="텍스트, 블라인드, 스크린샷, 옅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, 블라인드, 스크린샷, 옅은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CD9A3" w14:textId="0B043F6C" w:rsidR="00F40F98" w:rsidRDefault="00F40F98" w:rsidP="00534BBF">
      <w:r>
        <w:rPr>
          <w:noProof/>
        </w:rPr>
        <w:drawing>
          <wp:inline distT="0" distB="0" distL="0" distR="0" wp14:anchorId="31F3CA40" wp14:editId="7BB933C6">
            <wp:extent cx="3012471" cy="1572691"/>
            <wp:effectExtent l="0" t="0" r="0" b="889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254" cy="157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C06121" wp14:editId="1615DF88">
            <wp:extent cx="3180765" cy="968283"/>
            <wp:effectExtent l="0" t="0" r="635" b="381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643" cy="971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1DBE4" w14:textId="51620158" w:rsidR="00013FB6" w:rsidRDefault="00F40F98" w:rsidP="00534BBF">
      <w:r>
        <w:rPr>
          <w:rFonts w:hint="eastAsia"/>
          <w:noProof/>
        </w:rPr>
        <w:drawing>
          <wp:inline distT="0" distB="0" distL="0" distR="0" wp14:anchorId="37FEF1B4" wp14:editId="5528C855">
            <wp:extent cx="1208226" cy="1464162"/>
            <wp:effectExtent l="0" t="0" r="0" b="317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684" cy="1469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3FB6">
        <w:rPr>
          <w:rFonts w:hint="eastAsia"/>
          <w:noProof/>
        </w:rPr>
        <w:drawing>
          <wp:inline distT="0" distB="0" distL="0" distR="0" wp14:anchorId="332D3C31" wp14:editId="298FE018">
            <wp:extent cx="2445880" cy="1446443"/>
            <wp:effectExtent l="0" t="0" r="0" b="190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235" cy="1451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A6A41" w14:textId="77777777" w:rsidR="00013FB6" w:rsidRDefault="00013FB6">
      <w:r>
        <w:br w:type="page"/>
      </w:r>
    </w:p>
    <w:p w14:paraId="585F0C26" w14:textId="77777777" w:rsidR="00F40F98" w:rsidRDefault="00F40F98" w:rsidP="00534BBF"/>
    <w:p w14:paraId="6D072B56" w14:textId="57E8E878" w:rsidR="00F40F98" w:rsidRDefault="00F40F98" w:rsidP="00534BBF">
      <w:r>
        <w:rPr>
          <w:rFonts w:hint="eastAsia"/>
        </w:rPr>
        <w:t>-d</w:t>
      </w:r>
      <w:r>
        <w:t xml:space="preserve">ebug </w:t>
      </w:r>
      <w:r>
        <w:rPr>
          <w:rFonts w:hint="eastAsia"/>
        </w:rPr>
        <w:t>포함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</w:p>
    <w:p w14:paraId="261ADC0D" w14:textId="6B16AA02" w:rsidR="00534BBF" w:rsidRDefault="002D6024" w:rsidP="00534BBF">
      <w:r>
        <w:rPr>
          <w:noProof/>
        </w:rPr>
        <w:drawing>
          <wp:inline distT="0" distB="0" distL="0" distR="0" wp14:anchorId="034BF2BE" wp14:editId="6348634F">
            <wp:extent cx="6392545" cy="2361565"/>
            <wp:effectExtent l="0" t="0" r="8255" b="63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545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28F6C" w14:textId="7FAFAC8D" w:rsidR="00534BBF" w:rsidRPr="00CD21B0" w:rsidRDefault="00995C4D" w:rsidP="006D0E37">
      <w:pPr>
        <w:rPr>
          <w:b/>
          <w:bCs/>
        </w:rPr>
      </w:pPr>
      <w:r>
        <w:rPr>
          <w:noProof/>
        </w:rPr>
        <w:drawing>
          <wp:inline distT="0" distB="0" distL="0" distR="0" wp14:anchorId="4B21D511" wp14:editId="7106F62E">
            <wp:extent cx="3126104" cy="1660506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010" cy="1665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21B0">
        <w:rPr>
          <w:b/>
          <w:bCs/>
          <w:noProof/>
        </w:rPr>
        <w:drawing>
          <wp:inline distT="0" distB="0" distL="0" distR="0" wp14:anchorId="53E13216" wp14:editId="79485D4D">
            <wp:extent cx="3152716" cy="638362"/>
            <wp:effectExtent l="0" t="0" r="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387" cy="64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7EEF7" w14:textId="4EF064FC" w:rsidR="00F40F98" w:rsidRDefault="00DB17B3" w:rsidP="006D0E37">
      <w:r>
        <w:rPr>
          <w:rFonts w:hint="eastAsia"/>
          <w:noProof/>
        </w:rPr>
        <w:drawing>
          <wp:inline distT="0" distB="0" distL="0" distR="0" wp14:anchorId="15B1B45D" wp14:editId="3AC7BB29">
            <wp:extent cx="860034" cy="1963436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344" cy="1982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21B0">
        <w:rPr>
          <w:rFonts w:hint="eastAsia"/>
          <w:noProof/>
        </w:rPr>
        <w:drawing>
          <wp:inline distT="0" distB="0" distL="0" distR="0" wp14:anchorId="0CA25E83" wp14:editId="0A7AD671">
            <wp:extent cx="1883298" cy="1503205"/>
            <wp:effectExtent l="0" t="0" r="3175" b="190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527" cy="151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EE64B" w14:textId="76B0B9B5" w:rsidR="0049278F" w:rsidRDefault="0049278F" w:rsidP="006D0E37">
      <w:r>
        <w:rPr>
          <w:rFonts w:hint="eastAsia"/>
          <w:noProof/>
        </w:rPr>
        <w:drawing>
          <wp:inline distT="0" distB="0" distL="0" distR="0" wp14:anchorId="00610441" wp14:editId="72DA7F53">
            <wp:extent cx="6391275" cy="5238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13DCD" w14:textId="434EE09C" w:rsidR="0049278F" w:rsidRDefault="0049278F" w:rsidP="006D0E3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B8C2ECB" wp14:editId="1702038C">
            <wp:extent cx="6400800" cy="40005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Borders>
          <w:insideH w:val="single" w:sz="12" w:space="0" w:color="67787B" w:themeColor="accent5"/>
        </w:tblBorders>
        <w:tblLook w:val="04A0" w:firstRow="1" w:lastRow="0" w:firstColumn="1" w:lastColumn="0" w:noHBand="0" w:noVBand="1"/>
      </w:tblPr>
      <w:tblGrid>
        <w:gridCol w:w="10080"/>
      </w:tblGrid>
      <w:tr w:rsidR="006D0E37" w14:paraId="1961326E" w14:textId="77777777" w:rsidTr="009B1B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080" w:type="dxa"/>
          </w:tcPr>
          <w:p w14:paraId="485FAC48" w14:textId="124E577C" w:rsidR="006D0E37" w:rsidRPr="009B1B6A" w:rsidRDefault="00791958" w:rsidP="006D0E37">
            <w:pPr>
              <w:rPr>
                <w:b/>
              </w:rPr>
            </w:pPr>
            <w:r>
              <w:rPr>
                <w:rFonts w:hint="eastAsia"/>
                <w:b/>
                <w:sz w:val="24"/>
              </w:rPr>
              <w:t>D</w:t>
            </w:r>
            <w:r>
              <w:rPr>
                <w:b/>
                <w:sz w:val="24"/>
              </w:rPr>
              <w:t>iscussion</w:t>
            </w:r>
          </w:p>
        </w:tc>
      </w:tr>
      <w:tr w:rsidR="006D0E37" w14:paraId="410ADE10" w14:textId="77777777" w:rsidTr="009B1B6A">
        <w:tc>
          <w:tcPr>
            <w:tcW w:w="10080" w:type="dxa"/>
          </w:tcPr>
          <w:p w14:paraId="480C68D8" w14:textId="179E3FFE" w:rsidR="006B254C" w:rsidRDefault="009B1B6A" w:rsidP="006B254C">
            <w:r>
              <w:rPr>
                <w:rFonts w:hint="eastAsia"/>
              </w:rPr>
              <w:t>.</w:t>
            </w:r>
            <w:r w:rsidR="006B254C">
              <w:rPr>
                <w:rFonts w:hint="eastAsia"/>
              </w:rPr>
              <w:t xml:space="preserve"> - Verilog Coding</w:t>
            </w:r>
            <w:r w:rsidR="006B254C">
              <w:rPr>
                <w:rFonts w:hint="eastAsia"/>
              </w:rPr>
              <w:t>을</w:t>
            </w:r>
            <w:r w:rsidR="006B254C">
              <w:rPr>
                <w:rFonts w:hint="eastAsia"/>
              </w:rPr>
              <w:t xml:space="preserve"> </w:t>
            </w:r>
            <w:r w:rsidR="006B254C">
              <w:rPr>
                <w:rFonts w:hint="eastAsia"/>
              </w:rPr>
              <w:t>시작하기</w:t>
            </w:r>
            <w:r w:rsidR="006B254C">
              <w:rPr>
                <w:rFonts w:hint="eastAsia"/>
              </w:rPr>
              <w:t xml:space="preserve"> </w:t>
            </w:r>
            <w:r w:rsidR="006B254C">
              <w:rPr>
                <w:rFonts w:hint="eastAsia"/>
              </w:rPr>
              <w:t>전</w:t>
            </w:r>
            <w:r w:rsidR="006B254C">
              <w:rPr>
                <w:rFonts w:hint="eastAsia"/>
              </w:rPr>
              <w:t xml:space="preserve"> </w:t>
            </w:r>
            <w:r w:rsidR="006B254C">
              <w:rPr>
                <w:rFonts w:hint="eastAsia"/>
              </w:rPr>
              <w:t>작성한</w:t>
            </w:r>
            <w:r w:rsidR="006B254C">
              <w:rPr>
                <w:rFonts w:hint="eastAsia"/>
              </w:rPr>
              <w:t xml:space="preserve"> Block Diagram</w:t>
            </w:r>
          </w:p>
          <w:p w14:paraId="2D099F68" w14:textId="3F206170" w:rsidR="00905888" w:rsidRDefault="00BC1544" w:rsidP="006B254C">
            <w:r>
              <w:object w:dxaOrig="10410" w:dyaOrig="7065" w14:anchorId="7EA74F9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15.75pt;height:214.5pt" o:ole="">
                  <v:imagedata r:id="rId38" o:title=""/>
                </v:shape>
                <o:OLEObject Type="Embed" ProgID="PBrush" ShapeID="_x0000_i1025" DrawAspect="Content" ObjectID="_1729748986" r:id="rId39"/>
              </w:object>
            </w:r>
          </w:p>
          <w:p w14:paraId="5846D722" w14:textId="5A9074A1" w:rsidR="00711683" w:rsidRDefault="00711683" w:rsidP="006B254C">
            <w:r>
              <w:object w:dxaOrig="8190" w:dyaOrig="5055" w14:anchorId="2EB89BA0">
                <v:shape id="_x0000_i1026" type="#_x0000_t75" style="width:352.5pt;height:217.5pt" o:ole="">
                  <v:imagedata r:id="rId40" o:title=""/>
                </v:shape>
                <o:OLEObject Type="Embed" ProgID="PBrush" ShapeID="_x0000_i1026" DrawAspect="Content" ObjectID="_1729748987" r:id="rId41"/>
              </w:object>
            </w:r>
          </w:p>
          <w:p w14:paraId="3E135E9F" w14:textId="77777777" w:rsidR="00320ED6" w:rsidRDefault="00320ED6" w:rsidP="006B254C"/>
          <w:p w14:paraId="1F1F028F" w14:textId="65353218" w:rsidR="006B254C" w:rsidRDefault="006B254C" w:rsidP="006B254C">
            <w:r>
              <w:rPr>
                <w:rFonts w:hint="eastAsia"/>
              </w:rPr>
              <w:t xml:space="preserve"> - </w:t>
            </w:r>
            <w:r>
              <w:rPr>
                <w:rFonts w:hint="eastAsia"/>
              </w:rPr>
              <w:t>작성한</w:t>
            </w:r>
            <w:r>
              <w:rPr>
                <w:rFonts w:hint="eastAsia"/>
              </w:rPr>
              <w:t xml:space="preserve"> Verilog Module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설명</w:t>
            </w:r>
          </w:p>
          <w:p w14:paraId="0C78125E" w14:textId="2F0F0A11" w:rsidR="00A90279" w:rsidRDefault="00F87C09" w:rsidP="006B254C">
            <w:r>
              <w:rPr>
                <w:rFonts w:hint="eastAsia"/>
              </w:rPr>
              <w:t>주요동작은</w:t>
            </w:r>
            <w:r>
              <w:rPr>
                <w:rFonts w:hint="eastAsia"/>
              </w:rPr>
              <w:t xml:space="preserve"> </w:t>
            </w:r>
            <w:r>
              <w:t xml:space="preserve">timer </w:t>
            </w:r>
            <w:r>
              <w:rPr>
                <w:rFonts w:hint="eastAsia"/>
              </w:rPr>
              <w:t>모듈에서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진행하였으며</w:t>
            </w:r>
            <w:r>
              <w:rPr>
                <w:rFonts w:hint="eastAsia"/>
              </w:rPr>
              <w:t xml:space="preserve"> </w:t>
            </w:r>
            <w:r w:rsidR="00A90279">
              <w:rPr>
                <w:rFonts w:hint="eastAsia"/>
              </w:rPr>
              <w:t>코드는</w:t>
            </w:r>
            <w:r w:rsidR="00A90279">
              <w:rPr>
                <w:rFonts w:hint="eastAsia"/>
              </w:rPr>
              <w:t xml:space="preserve"> </w:t>
            </w:r>
            <w:r w:rsidR="00A90279">
              <w:t>3</w:t>
            </w:r>
            <w:r w:rsidR="00A90279">
              <w:rPr>
                <w:rFonts w:hint="eastAsia"/>
              </w:rPr>
              <w:t>개의</w:t>
            </w:r>
            <w:r w:rsidR="00A90279">
              <w:rPr>
                <w:rFonts w:hint="eastAsia"/>
              </w:rPr>
              <w:t xml:space="preserve"> </w:t>
            </w:r>
            <w:r w:rsidR="00A90279">
              <w:t>state</w:t>
            </w:r>
            <w:r w:rsidR="00A90279">
              <w:rPr>
                <w:rFonts w:hint="eastAsia"/>
              </w:rPr>
              <w:t>로</w:t>
            </w:r>
            <w:r w:rsidR="00A90279">
              <w:rPr>
                <w:rFonts w:hint="eastAsia"/>
              </w:rPr>
              <w:t xml:space="preserve"> </w:t>
            </w:r>
            <w:r w:rsidR="00A90279">
              <w:rPr>
                <w:rFonts w:hint="eastAsia"/>
              </w:rPr>
              <w:t>나누어</w:t>
            </w:r>
            <w:r w:rsidR="00A90279">
              <w:rPr>
                <w:rFonts w:hint="eastAsia"/>
              </w:rPr>
              <w:t xml:space="preserve"> </w:t>
            </w:r>
            <w:r w:rsidR="00A90279">
              <w:rPr>
                <w:rFonts w:hint="eastAsia"/>
              </w:rPr>
              <w:t>구성하였다</w:t>
            </w:r>
            <w:r w:rsidR="00A90279">
              <w:rPr>
                <w:rFonts w:hint="eastAsia"/>
              </w:rPr>
              <w:t>.</w:t>
            </w:r>
          </w:p>
          <w:p w14:paraId="647CD713" w14:textId="679927DA" w:rsidR="00A90279" w:rsidRDefault="00A90279" w:rsidP="006B254C">
            <w:r>
              <w:rPr>
                <w:rFonts w:hint="eastAsia"/>
              </w:rPr>
              <w:t>S</w:t>
            </w:r>
            <w:proofErr w:type="gramStart"/>
            <w:r>
              <w:t>0 :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시작하기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전으로</w:t>
            </w:r>
            <w:r>
              <w:rPr>
                <w:rFonts w:hint="eastAsia"/>
              </w:rPr>
              <w:t xml:space="preserve"> </w:t>
            </w:r>
            <w:r>
              <w:t xml:space="preserve">start </w:t>
            </w:r>
            <w:r>
              <w:rPr>
                <w:rFonts w:hint="eastAsia"/>
              </w:rPr>
              <w:t>신호가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들어오기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전이다</w:t>
            </w:r>
            <w:r>
              <w:rPr>
                <w:rFonts w:hint="eastAsia"/>
              </w:rPr>
              <w:t>.</w:t>
            </w:r>
          </w:p>
          <w:p w14:paraId="04A20D20" w14:textId="591AD5E7" w:rsidR="00A90279" w:rsidRDefault="00A90279" w:rsidP="006B254C">
            <w:r>
              <w:rPr>
                <w:rFonts w:hint="eastAsia"/>
              </w:rPr>
              <w:t>만약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rst</w:t>
            </w:r>
            <w:proofErr w:type="spellEnd"/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들어오거나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rst</w:t>
            </w:r>
            <w:proofErr w:type="spellEnd"/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r>
              <w:t>start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들어오지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t>S0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유지한다</w:t>
            </w:r>
            <w:r>
              <w:rPr>
                <w:rFonts w:hint="eastAsia"/>
              </w:rPr>
              <w:t>.</w:t>
            </w:r>
          </w:p>
          <w:p w14:paraId="758CD708" w14:textId="65868B94" w:rsidR="00A90279" w:rsidRDefault="00A90279" w:rsidP="006B254C">
            <w:proofErr w:type="spellStart"/>
            <w:r>
              <w:t>rst</w:t>
            </w:r>
            <w:proofErr w:type="spellEnd"/>
            <w:r>
              <w:rPr>
                <w:rFonts w:hint="eastAsia"/>
              </w:rPr>
              <w:t>신호가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들어오지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않으면서</w:t>
            </w:r>
            <w:r>
              <w:rPr>
                <w:rFonts w:hint="eastAsia"/>
              </w:rPr>
              <w:t xml:space="preserve"> s</w:t>
            </w:r>
            <w:r>
              <w:t>tart</w:t>
            </w:r>
            <w:r>
              <w:rPr>
                <w:rFonts w:hint="eastAsia"/>
              </w:rPr>
              <w:t>신호가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들어오면</w:t>
            </w:r>
            <w:r>
              <w:rPr>
                <w:rFonts w:hint="eastAsia"/>
              </w:rPr>
              <w:t xml:space="preserve"> </w:t>
            </w:r>
            <w:r>
              <w:t>S1</w:t>
            </w:r>
            <w:r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넘어가고</w:t>
            </w:r>
            <w:r>
              <w:rPr>
                <w:rFonts w:hint="eastAsia"/>
              </w:rPr>
              <w:t xml:space="preserve"> </w:t>
            </w:r>
            <w:r>
              <w:t>count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증가할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있도록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카운팅을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진행한다</w:t>
            </w:r>
            <w:r>
              <w:rPr>
                <w:rFonts w:hint="eastAsia"/>
              </w:rPr>
              <w:t>.</w:t>
            </w:r>
          </w:p>
          <w:p w14:paraId="6F592AC2" w14:textId="64E03936" w:rsidR="00215943" w:rsidRDefault="00A90279" w:rsidP="006B254C">
            <w:r>
              <w:rPr>
                <w:rFonts w:hint="eastAsia"/>
              </w:rPr>
              <w:t>S</w:t>
            </w:r>
            <w:proofErr w:type="gramStart"/>
            <w:r>
              <w:t>1 :</w:t>
            </w:r>
            <w:proofErr w:type="gramEnd"/>
            <w:r>
              <w:t xml:space="preserve"> </w:t>
            </w:r>
            <w:r w:rsidR="00215943">
              <w:t xml:space="preserve"> </w:t>
            </w:r>
            <w:r w:rsidR="00215943">
              <w:rPr>
                <w:rFonts w:hint="eastAsia"/>
              </w:rPr>
              <w:t>수를</w:t>
            </w:r>
            <w:r w:rsidR="00215943">
              <w:rPr>
                <w:rFonts w:hint="eastAsia"/>
              </w:rPr>
              <w:t xml:space="preserve"> </w:t>
            </w:r>
            <w:r w:rsidR="00215943">
              <w:rPr>
                <w:rFonts w:hint="eastAsia"/>
              </w:rPr>
              <w:t>증가시키는</w:t>
            </w:r>
            <w:r w:rsidR="00215943">
              <w:rPr>
                <w:rFonts w:hint="eastAsia"/>
              </w:rPr>
              <w:t xml:space="preserve"> </w:t>
            </w:r>
            <w:r w:rsidR="00215943">
              <w:rPr>
                <w:rFonts w:hint="eastAsia"/>
              </w:rPr>
              <w:t>상태이다</w:t>
            </w:r>
            <w:r w:rsidR="00215943">
              <w:rPr>
                <w:rFonts w:hint="eastAsia"/>
              </w:rPr>
              <w:t>.</w:t>
            </w:r>
          </w:p>
          <w:p w14:paraId="75A5AC11" w14:textId="41DDA6EA" w:rsidR="00A90279" w:rsidRDefault="00A90279" w:rsidP="006B254C">
            <w:proofErr w:type="spellStart"/>
            <w:r>
              <w:rPr>
                <w:rFonts w:hint="eastAsia"/>
              </w:rPr>
              <w:t>카운팅을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s</w:t>
            </w:r>
            <w:r>
              <w:t>tate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rst</w:t>
            </w:r>
            <w:proofErr w:type="spellEnd"/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들어오면</w:t>
            </w:r>
            <w:r>
              <w:rPr>
                <w:rFonts w:hint="eastAsia"/>
              </w:rPr>
              <w:t xml:space="preserve"> </w:t>
            </w:r>
            <w:r>
              <w:t>S0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돌아가고</w:t>
            </w:r>
            <w:r>
              <w:rPr>
                <w:rFonts w:hint="eastAsia"/>
              </w:rPr>
              <w:t xml:space="preserve"> s</w:t>
            </w:r>
            <w:r>
              <w:t>egment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숫자를</w:t>
            </w:r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초기화한다</w:t>
            </w:r>
            <w:r>
              <w:rPr>
                <w:rFonts w:hint="eastAsia"/>
              </w:rPr>
              <w:t>.</w:t>
            </w:r>
          </w:p>
          <w:p w14:paraId="67B69724" w14:textId="48C32444" w:rsidR="00A90279" w:rsidRDefault="00A90279" w:rsidP="006B254C">
            <w:proofErr w:type="spellStart"/>
            <w:r>
              <w:t>Rst</w:t>
            </w:r>
            <w:proofErr w:type="spellEnd"/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들어오지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않으면서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Reg_stop</w:t>
            </w:r>
            <w:proofErr w:type="spellEnd"/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들어오면</w:t>
            </w:r>
            <w:r>
              <w:rPr>
                <w:rFonts w:hint="eastAsia"/>
              </w:rPr>
              <w:t xml:space="preserve"> </w:t>
            </w:r>
            <w:r>
              <w:t>S2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넘어간다</w:t>
            </w:r>
            <w:r>
              <w:rPr>
                <w:rFonts w:hint="eastAsia"/>
              </w:rPr>
              <w:t>.</w:t>
            </w:r>
          </w:p>
          <w:p w14:paraId="6FBFC019" w14:textId="029EA82F" w:rsidR="00A90279" w:rsidRDefault="00A90279" w:rsidP="006B254C">
            <w:r>
              <w:rPr>
                <w:rFonts w:hint="eastAsia"/>
              </w:rPr>
              <w:t>이외의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경우에는</w:t>
            </w:r>
            <w:r>
              <w:rPr>
                <w:rFonts w:hint="eastAsia"/>
              </w:rPr>
              <w:t xml:space="preserve"> </w:t>
            </w:r>
            <w:r>
              <w:t>S1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유지한다</w:t>
            </w:r>
            <w:r>
              <w:rPr>
                <w:rFonts w:hint="eastAsia"/>
              </w:rPr>
              <w:t>.</w:t>
            </w:r>
          </w:p>
          <w:p w14:paraId="1BA6B6E4" w14:textId="24EC6406" w:rsidR="00A90279" w:rsidRDefault="00A90279" w:rsidP="006B254C">
            <w:r>
              <w:lastRenderedPageBreak/>
              <w:t>S</w:t>
            </w:r>
            <w:proofErr w:type="gramStart"/>
            <w:r>
              <w:t>2 :</w:t>
            </w:r>
            <w:proofErr w:type="gramEnd"/>
            <w:r>
              <w:t xml:space="preserve"> S2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증가하지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상태이다</w:t>
            </w:r>
            <w:r>
              <w:rPr>
                <w:rFonts w:hint="eastAsia"/>
              </w:rPr>
              <w:t>.</w:t>
            </w:r>
          </w:p>
          <w:p w14:paraId="1BC5F24E" w14:textId="59873294" w:rsidR="00A90279" w:rsidRDefault="00215943" w:rsidP="006B254C">
            <w:proofErr w:type="spellStart"/>
            <w:r>
              <w:t>Rst</w:t>
            </w:r>
            <w:proofErr w:type="spellEnd"/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넣으면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Reg_rst</w:t>
            </w:r>
            <w:proofErr w:type="spellEnd"/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출력하며</w:t>
            </w:r>
            <w:r>
              <w:rPr>
                <w:rFonts w:hint="eastAsia"/>
              </w:rPr>
              <w:t xml:space="preserve"> </w:t>
            </w:r>
            <w:r>
              <w:t>S0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초기화된다</w:t>
            </w:r>
            <w:r>
              <w:rPr>
                <w:rFonts w:hint="eastAsia"/>
              </w:rPr>
              <w:t>.</w:t>
            </w:r>
          </w:p>
          <w:p w14:paraId="32AC48C2" w14:textId="739F506F" w:rsidR="00215943" w:rsidRPr="00A90279" w:rsidRDefault="00215943" w:rsidP="006B254C">
            <w:proofErr w:type="spellStart"/>
            <w:r>
              <w:t>Rst</w:t>
            </w:r>
            <w:proofErr w:type="spellEnd"/>
            <w:r>
              <w:t xml:space="preserve">, </w:t>
            </w:r>
            <w:proofErr w:type="spellStart"/>
            <w:r>
              <w:t>reg_stop</w:t>
            </w:r>
            <w:proofErr w:type="spellEnd"/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들어오지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않으면서</w:t>
            </w:r>
            <w:r>
              <w:rPr>
                <w:rFonts w:hint="eastAsia"/>
              </w:rPr>
              <w:t xml:space="preserve"> </w:t>
            </w:r>
            <w:r>
              <w:t>start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들어오면</w:t>
            </w:r>
            <w:r>
              <w:rPr>
                <w:rFonts w:hint="eastAsia"/>
              </w:rPr>
              <w:t xml:space="preserve"> </w:t>
            </w:r>
            <w:r>
              <w:t>S1</w:t>
            </w:r>
            <w:r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넘어가고</w:t>
            </w:r>
            <w:r>
              <w:rPr>
                <w:rFonts w:hint="eastAsia"/>
              </w:rPr>
              <w:t xml:space="preserve"> </w:t>
            </w:r>
            <w:r>
              <w:t>count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하였다</w:t>
            </w:r>
            <w:r>
              <w:rPr>
                <w:rFonts w:hint="eastAsia"/>
              </w:rPr>
              <w:t>.</w:t>
            </w:r>
          </w:p>
          <w:p w14:paraId="146F103E" w14:textId="4D99710B" w:rsidR="00320ED6" w:rsidRDefault="00320ED6" w:rsidP="006B254C"/>
          <w:p w14:paraId="1292A2B8" w14:textId="20CA1A46" w:rsidR="00E17150" w:rsidRDefault="00E17150" w:rsidP="006B254C"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상태에서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변화하는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네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비트씩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쪼개서</w:t>
            </w:r>
            <w:r>
              <w:rPr>
                <w:rFonts w:hint="eastAsia"/>
              </w:rPr>
              <w:t xml:space="preserve"> </w:t>
            </w:r>
            <w:r>
              <w:t xml:space="preserve">hex </w:t>
            </w:r>
            <w:r>
              <w:rPr>
                <w:rFonts w:hint="eastAsia"/>
              </w:rPr>
              <w:t>모듈에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넣었다</w:t>
            </w:r>
            <w:r>
              <w:rPr>
                <w:rFonts w:hint="eastAsia"/>
              </w:rPr>
              <w:t>.</w:t>
            </w:r>
          </w:p>
          <w:p w14:paraId="045EA263" w14:textId="75633BB1" w:rsidR="00E17150" w:rsidRDefault="00E17150" w:rsidP="006B254C">
            <w:r>
              <w:rPr>
                <w:rFonts w:hint="eastAsia"/>
              </w:rPr>
              <w:t>h</w:t>
            </w:r>
            <w:r>
              <w:t>ex</w:t>
            </w:r>
            <w:r>
              <w:rPr>
                <w:rFonts w:hint="eastAsia"/>
              </w:rPr>
              <w:t>모듈에서는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비트를</w:t>
            </w:r>
            <w:r>
              <w:rPr>
                <w:rFonts w:hint="eastAsia"/>
              </w:rPr>
              <w:t xml:space="preserve"> </w:t>
            </w:r>
            <w:r>
              <w:t>16</w:t>
            </w:r>
            <w:r>
              <w:rPr>
                <w:rFonts w:hint="eastAsia"/>
              </w:rPr>
              <w:t>비트로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보았을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t>segment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환산한다</w:t>
            </w:r>
            <w:r>
              <w:rPr>
                <w:rFonts w:hint="eastAsia"/>
              </w:rPr>
              <w:t>.</w:t>
            </w:r>
          </w:p>
          <w:p w14:paraId="7AF5EDB5" w14:textId="47AD350F" w:rsidR="00E17150" w:rsidRDefault="00E17150" w:rsidP="006B254C"/>
          <w:p w14:paraId="5AD96779" w14:textId="6AB38A6A" w:rsidR="00E17150" w:rsidRDefault="00E17150" w:rsidP="006B254C">
            <w:r>
              <w:rPr>
                <w:rFonts w:hint="eastAsia"/>
              </w:rPr>
              <w:t>이때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주기는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clk_wiz</w:t>
            </w:r>
            <w:proofErr w:type="spellEnd"/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f</w:t>
            </w:r>
            <w:r>
              <w:t>req_div_100</w:t>
            </w:r>
            <w:r>
              <w:rPr>
                <w:rFonts w:hint="eastAsia"/>
              </w:rPr>
              <w:t>모듈을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통하여</w:t>
            </w:r>
            <w:r>
              <w:rPr>
                <w:rFonts w:hint="eastAsia"/>
              </w:rPr>
              <w:t xml:space="preserve"> </w:t>
            </w:r>
            <w:r>
              <w:t>100Hz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맞췄다</w:t>
            </w:r>
            <w:r>
              <w:rPr>
                <w:rFonts w:hint="eastAsia"/>
              </w:rPr>
              <w:t>.</w:t>
            </w:r>
          </w:p>
          <w:p w14:paraId="04D1EE16" w14:textId="191641BA" w:rsidR="00E17150" w:rsidRDefault="00E17150" w:rsidP="006B254C">
            <w:r>
              <w:rPr>
                <w:rFonts w:hint="eastAsia"/>
              </w:rPr>
              <w:t>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최소</w:t>
            </w:r>
            <w:r>
              <w:rPr>
                <w:rFonts w:hint="eastAsia"/>
              </w:rPr>
              <w:t xml:space="preserve"> </w:t>
            </w:r>
            <w:r>
              <w:t>0.01</w:t>
            </w:r>
            <w:r>
              <w:rPr>
                <w:rFonts w:hint="eastAsia"/>
              </w:rPr>
              <w:t>단위로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변경하였고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이때</w:t>
            </w:r>
            <w:r>
              <w:rPr>
                <w:rFonts w:hint="eastAsia"/>
              </w:rPr>
              <w:t xml:space="preserve"> t</w:t>
            </w:r>
            <w:r>
              <w:t xml:space="preserve">imer </w:t>
            </w:r>
            <w:r>
              <w:rPr>
                <w:rFonts w:hint="eastAsia"/>
              </w:rPr>
              <w:t>모듈에서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자리</w:t>
            </w:r>
            <w:r w:rsidR="0087307E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필요한지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확인하여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자리수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진행하였다</w:t>
            </w:r>
            <w:r>
              <w:rPr>
                <w:rFonts w:hint="eastAsia"/>
              </w:rPr>
              <w:t>.</w:t>
            </w:r>
          </w:p>
          <w:p w14:paraId="26874D3B" w14:textId="77777777" w:rsidR="00E17150" w:rsidRPr="00A90279" w:rsidRDefault="00E17150" w:rsidP="006B254C"/>
          <w:p w14:paraId="03B1E47F" w14:textId="0D77388C" w:rsidR="006B254C" w:rsidRDefault="006B254C" w:rsidP="006B254C">
            <w:r>
              <w:rPr>
                <w:rFonts w:hint="eastAsia"/>
              </w:rPr>
              <w:t xml:space="preserve"> - </w:t>
            </w:r>
            <w:r>
              <w:rPr>
                <w:rFonts w:hint="eastAsia"/>
              </w:rPr>
              <w:t>작성한</w:t>
            </w:r>
            <w:r>
              <w:rPr>
                <w:rFonts w:hint="eastAsia"/>
              </w:rPr>
              <w:t xml:space="preserve"> Code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어떤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하는지</w:t>
            </w:r>
            <w:r>
              <w:rPr>
                <w:rFonts w:hint="eastAsia"/>
              </w:rPr>
              <w:t xml:space="preserve">? </w:t>
            </w:r>
            <w:r>
              <w:rPr>
                <w:rFonts w:hint="eastAsia"/>
              </w:rPr>
              <w:t>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하는지</w:t>
            </w:r>
            <w:r>
              <w:rPr>
                <w:rFonts w:hint="eastAsia"/>
              </w:rPr>
              <w:t>?</w:t>
            </w:r>
          </w:p>
          <w:p w14:paraId="40359FB3" w14:textId="7E2942FB" w:rsidR="001C2906" w:rsidRDefault="001C2906" w:rsidP="001C2906">
            <w:r w:rsidRPr="001C2906">
              <w:rPr>
                <w:rFonts w:hint="eastAsia"/>
              </w:rPr>
              <w:t>전체적인</w:t>
            </w:r>
            <w:r w:rsidRPr="001C2906">
              <w:rPr>
                <w:rFonts w:hint="eastAsia"/>
              </w:rPr>
              <w:t xml:space="preserve"> </w:t>
            </w:r>
            <w:r w:rsidRPr="001C2906">
              <w:t>코드는</w:t>
            </w:r>
            <w:r w:rsidRPr="001C2906">
              <w:rPr>
                <w:rFonts w:hint="eastAsia"/>
              </w:rPr>
              <w:t xml:space="preserve"> </w:t>
            </w:r>
            <w:proofErr w:type="spellStart"/>
            <w:r w:rsidRPr="001C2906">
              <w:t>top_</w:t>
            </w:r>
            <w:proofErr w:type="gramStart"/>
            <w:r w:rsidRPr="001C2906">
              <w:t>seg</w:t>
            </w:r>
            <w:proofErr w:type="spellEnd"/>
            <w:r w:rsidRPr="001C2906">
              <w:t xml:space="preserve"> </w:t>
            </w:r>
            <w:r w:rsidRPr="001C2906">
              <w:t>에서</w:t>
            </w:r>
            <w:proofErr w:type="gramEnd"/>
            <w:r w:rsidRPr="001C2906">
              <w:rPr>
                <w:rFonts w:hint="eastAsia"/>
              </w:rPr>
              <w:t xml:space="preserve"> m</w:t>
            </w:r>
            <w:r w:rsidRPr="001C2906">
              <w:t>odule</w:t>
            </w:r>
            <w:r w:rsidRPr="001C2906">
              <w:t>을</w:t>
            </w:r>
            <w:r w:rsidRPr="001C2906">
              <w:rPr>
                <w:rFonts w:hint="eastAsia"/>
              </w:rPr>
              <w:t xml:space="preserve"> </w:t>
            </w:r>
            <w:r w:rsidRPr="001C2906">
              <w:t>implementation</w:t>
            </w:r>
            <w:r w:rsidRPr="001C2906">
              <w:t>으로</w:t>
            </w:r>
            <w:r w:rsidRPr="001C2906">
              <w:rPr>
                <w:rFonts w:hint="eastAsia"/>
              </w:rPr>
              <w:t xml:space="preserve"> </w:t>
            </w:r>
            <w:r w:rsidRPr="001C2906">
              <w:t>불러와서</w:t>
            </w:r>
            <w:r w:rsidRPr="001C2906">
              <w:rPr>
                <w:rFonts w:hint="eastAsia"/>
              </w:rPr>
              <w:t xml:space="preserve"> </w:t>
            </w:r>
            <w:r w:rsidRPr="001C2906">
              <w:t>구현하였다</w:t>
            </w:r>
            <w:r w:rsidRPr="001C2906">
              <w:rPr>
                <w:rFonts w:hint="eastAsia"/>
              </w:rPr>
              <w:t>.</w:t>
            </w:r>
          </w:p>
          <w:p w14:paraId="0FFB8CD3" w14:textId="7E041CFC" w:rsidR="001C2906" w:rsidRDefault="001C2906" w:rsidP="001C2906">
            <w:proofErr w:type="spellStart"/>
            <w:r>
              <w:t>Top_seg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모듈에서</w:t>
            </w:r>
            <w:r>
              <w:rPr>
                <w:rFonts w:hint="eastAsia"/>
              </w:rPr>
              <w:t xml:space="preserve"> </w:t>
            </w:r>
            <w:r w:rsidRPr="001C2906">
              <w:t>clk_wiz_0</w:t>
            </w:r>
            <w:r>
              <w:t xml:space="preserve">, </w:t>
            </w:r>
            <w:r w:rsidRPr="001C2906">
              <w:t>freq_div_100</w:t>
            </w:r>
            <w:r>
              <w:t xml:space="preserve">, </w:t>
            </w:r>
            <w:r w:rsidRPr="001C2906">
              <w:t>timer</w:t>
            </w:r>
            <w:r>
              <w:t xml:space="preserve">, </w:t>
            </w:r>
            <w:r w:rsidRPr="001C2906">
              <w:t>hex</w:t>
            </w:r>
            <w:r>
              <w:t xml:space="preserve"> </w:t>
            </w:r>
            <w:r>
              <w:rPr>
                <w:rFonts w:hint="eastAsia"/>
              </w:rPr>
              <w:t>모듈을</w:t>
            </w:r>
            <w:r>
              <w:rPr>
                <w:rFonts w:hint="eastAsia"/>
              </w:rPr>
              <w:t xml:space="preserve"> </w:t>
            </w:r>
            <w:proofErr w:type="spellStart"/>
            <w:r w:rsidRPr="001C2906">
              <w:t>implementatio</w:t>
            </w:r>
            <w:proofErr w:type="spellEnd"/>
            <w:r>
              <w:rPr>
                <w:rFonts w:hint="eastAsia"/>
              </w:rPr>
              <w:t>하였고</w:t>
            </w:r>
            <w:r>
              <w:rPr>
                <w:rFonts w:hint="eastAsia"/>
              </w:rPr>
              <w:t xml:space="preserve"> </w:t>
            </w:r>
            <w:r>
              <w:t>assign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time_data</w:t>
            </w:r>
            <w:proofErr w:type="spellEnd"/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분해하고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seg_en</w:t>
            </w:r>
            <w:proofErr w:type="spellEnd"/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t>11</w:t>
            </w:r>
            <w:r>
              <w:rPr>
                <w:rFonts w:hint="eastAsia"/>
              </w:rPr>
              <w:t>또는</w:t>
            </w:r>
            <w:r>
              <w:rPr>
                <w:rFonts w:hint="eastAsia"/>
              </w:rPr>
              <w:t xml:space="preserve"> </w:t>
            </w:r>
            <w:r>
              <w:t>00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넣고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seg_ab</w:t>
            </w:r>
            <w:proofErr w:type="spellEnd"/>
            <w:r>
              <w:rPr>
                <w:rFonts w:hint="eastAsia"/>
              </w:rPr>
              <w:t>에는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sega</w:t>
            </w:r>
            <w:proofErr w:type="spellEnd"/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r>
              <w:t>b</w:t>
            </w:r>
            <w:r>
              <w:rPr>
                <w:rFonts w:hint="eastAsia"/>
              </w:rPr>
              <w:t>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넣었다</w:t>
            </w:r>
            <w:r>
              <w:rPr>
                <w:rFonts w:hint="eastAsia"/>
              </w:rPr>
              <w:t>.</w:t>
            </w:r>
          </w:p>
          <w:p w14:paraId="7ED8F61D" w14:textId="710536A6" w:rsidR="009B27C9" w:rsidRDefault="009B27C9" w:rsidP="001C2906">
            <w:r>
              <w:t>Sega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십의</w:t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자리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이고</w:t>
            </w:r>
            <w:proofErr w:type="gramEnd"/>
            <w:r>
              <w:rPr>
                <w:rFonts w:hint="eastAsia"/>
              </w:rPr>
              <w:t xml:space="preserve"> </w:t>
            </w:r>
            <w:proofErr w:type="spellStart"/>
            <w:r>
              <w:t>segb</w:t>
            </w:r>
            <w:proofErr w:type="spellEnd"/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자리이다</w:t>
            </w:r>
            <w:r>
              <w:rPr>
                <w:rFonts w:hint="eastAsia"/>
              </w:rPr>
              <w:t>.</w:t>
            </w:r>
          </w:p>
          <w:p w14:paraId="7A213100" w14:textId="700E7FC8" w:rsidR="001C2906" w:rsidRDefault="001C2906" w:rsidP="001C2906">
            <w:proofErr w:type="spellStart"/>
            <w:r>
              <w:t>Seg_cd</w:t>
            </w:r>
            <w:proofErr w:type="spellEnd"/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segc</w:t>
            </w:r>
            <w:proofErr w:type="spellEnd"/>
            <w:r>
              <w:rPr>
                <w:rFonts w:hint="eastAsia"/>
              </w:rPr>
              <w:t>와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segd</w:t>
            </w:r>
            <w:proofErr w:type="spellEnd"/>
            <w:r>
              <w:rPr>
                <w:rFonts w:hint="eastAsia"/>
              </w:rPr>
              <w:t>중에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넣었다</w:t>
            </w:r>
            <w:r>
              <w:rPr>
                <w:rFonts w:hint="eastAsia"/>
              </w:rPr>
              <w:t>.</w:t>
            </w:r>
          </w:p>
          <w:p w14:paraId="7748FF15" w14:textId="2ADC230D" w:rsidR="009B27C9" w:rsidRDefault="009B27C9" w:rsidP="001C2906">
            <w:proofErr w:type="spellStart"/>
            <w:r>
              <w:t>Segc</w:t>
            </w:r>
            <w:proofErr w:type="spellEnd"/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소수점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첫째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자리이고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segd</w:t>
            </w:r>
            <w:proofErr w:type="spellEnd"/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소수점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둘째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자리이다</w:t>
            </w:r>
            <w:r>
              <w:rPr>
                <w:rFonts w:hint="eastAsia"/>
              </w:rPr>
              <w:t>.</w:t>
            </w:r>
          </w:p>
          <w:p w14:paraId="09EBF855" w14:textId="2912F300" w:rsidR="001C2906" w:rsidRPr="001C2906" w:rsidRDefault="001C2906" w:rsidP="001C2906"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값들은</w:t>
            </w:r>
            <w:r>
              <w:rPr>
                <w:rFonts w:hint="eastAsia"/>
              </w:rPr>
              <w:t xml:space="preserve"> </w:t>
            </w:r>
            <w:r>
              <w:t>1MHz</w:t>
            </w:r>
            <w:r>
              <w:rPr>
                <w:rFonts w:hint="eastAsia"/>
              </w:rPr>
              <w:t>마다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반복되어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눈으로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보기에는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항상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보이게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>.</w:t>
            </w:r>
          </w:p>
          <w:p w14:paraId="023A146E" w14:textId="25ED2A58" w:rsidR="00A90279" w:rsidRDefault="00A90279" w:rsidP="00A90279">
            <w:r w:rsidRPr="00A90279">
              <w:t>작성한</w:t>
            </w:r>
            <w:r w:rsidRPr="00A90279">
              <w:rPr>
                <w:rFonts w:hint="eastAsia"/>
              </w:rPr>
              <w:t xml:space="preserve"> </w:t>
            </w:r>
            <w:r w:rsidRPr="00A90279">
              <w:t>모듈은</w:t>
            </w:r>
            <w:r w:rsidRPr="00A90279">
              <w:rPr>
                <w:rFonts w:hint="eastAsia"/>
              </w:rPr>
              <w:t xml:space="preserve"> </w:t>
            </w:r>
            <w:r w:rsidRPr="00A90279">
              <w:t>앞선</w:t>
            </w:r>
            <w:r w:rsidRPr="00A90279">
              <w:rPr>
                <w:rFonts w:hint="eastAsia"/>
              </w:rPr>
              <w:t xml:space="preserve"> </w:t>
            </w:r>
            <w:r w:rsidRPr="00A90279">
              <w:t>실험에서</w:t>
            </w:r>
            <w:r w:rsidRPr="00A90279">
              <w:rPr>
                <w:rFonts w:hint="eastAsia"/>
              </w:rPr>
              <w:t xml:space="preserve"> </w:t>
            </w:r>
            <w:r w:rsidRPr="00A90279">
              <w:t>사용하였던</w:t>
            </w:r>
            <w:r w:rsidRPr="00A90279">
              <w:rPr>
                <w:rFonts w:hint="eastAsia"/>
              </w:rPr>
              <w:t xml:space="preserve"> </w:t>
            </w:r>
            <w:r w:rsidR="00C614C9">
              <w:t>freq_div_100</w:t>
            </w:r>
            <w:r w:rsidR="001C2906">
              <w:t xml:space="preserve">, </w:t>
            </w:r>
            <w:proofErr w:type="spellStart"/>
            <w:proofErr w:type="gramStart"/>
            <w:r w:rsidRPr="00A90279">
              <w:rPr>
                <w:rFonts w:hint="eastAsia"/>
              </w:rPr>
              <w:t>d</w:t>
            </w:r>
            <w:r w:rsidRPr="00A90279">
              <w:t>ebouncer</w:t>
            </w:r>
            <w:proofErr w:type="spellEnd"/>
            <w:r w:rsidR="001C2906">
              <w:rPr>
                <w:rFonts w:hint="eastAsia"/>
              </w:rPr>
              <w:t>,</w:t>
            </w:r>
            <w:r w:rsidRPr="00A90279">
              <w:rPr>
                <w:rFonts w:hint="eastAsia"/>
              </w:rPr>
              <w:t xml:space="preserve"> </w:t>
            </w:r>
            <w:r w:rsidR="001C2906">
              <w:t xml:space="preserve"> </w:t>
            </w:r>
            <w:r w:rsidRPr="00A90279">
              <w:t>synchronize</w:t>
            </w:r>
            <w:r w:rsidR="001C2906">
              <w:t>r</w:t>
            </w:r>
            <w:proofErr w:type="gramEnd"/>
            <w:r w:rsidR="001C2906">
              <w:t xml:space="preserve">, </w:t>
            </w:r>
            <w:r w:rsidR="001C2906" w:rsidRPr="001C2906">
              <w:t>clk_wiz_0</w:t>
            </w:r>
            <w:r w:rsidR="001C2906">
              <w:rPr>
                <w:rFonts w:hint="eastAsia"/>
              </w:rPr>
              <w:t>모듈을</w:t>
            </w:r>
            <w:r w:rsidRPr="00A90279">
              <w:t>을</w:t>
            </w:r>
            <w:r w:rsidRPr="00A90279">
              <w:rPr>
                <w:rFonts w:hint="eastAsia"/>
              </w:rPr>
              <w:t xml:space="preserve"> </w:t>
            </w:r>
            <w:r w:rsidRPr="00A90279">
              <w:rPr>
                <w:rFonts w:hint="eastAsia"/>
              </w:rPr>
              <w:t>재활용하여</w:t>
            </w:r>
            <w:r w:rsidRPr="00A90279">
              <w:rPr>
                <w:rFonts w:hint="eastAsia"/>
              </w:rPr>
              <w:t xml:space="preserve"> </w:t>
            </w:r>
            <w:r w:rsidRPr="00A90279">
              <w:rPr>
                <w:rFonts w:hint="eastAsia"/>
              </w:rPr>
              <w:t>구성하였다</w:t>
            </w:r>
            <w:r w:rsidRPr="00A90279">
              <w:rPr>
                <w:rFonts w:hint="eastAsia"/>
              </w:rPr>
              <w:t>.</w:t>
            </w:r>
          </w:p>
          <w:p w14:paraId="4C1D4E85" w14:textId="545FE6C5" w:rsidR="00ED20EC" w:rsidRDefault="001C2906" w:rsidP="00A90279">
            <w:r>
              <w:rPr>
                <w:rFonts w:hint="eastAsia"/>
              </w:rPr>
              <w:t>나머지</w:t>
            </w:r>
            <w:r>
              <w:rPr>
                <w:rFonts w:hint="eastAsia"/>
              </w:rPr>
              <w:t xml:space="preserve"> </w:t>
            </w:r>
            <w:r>
              <w:t xml:space="preserve">hex </w:t>
            </w:r>
            <w:r>
              <w:rPr>
                <w:rFonts w:hint="eastAsia"/>
              </w:rPr>
              <w:t>모듈과</w:t>
            </w:r>
            <w:r>
              <w:rPr>
                <w:rFonts w:hint="eastAsia"/>
              </w:rPr>
              <w:t xml:space="preserve"> </w:t>
            </w:r>
            <w:r>
              <w:t>timer</w:t>
            </w:r>
            <w:r w:rsidR="00ED20EC">
              <w:rPr>
                <w:rFonts w:hint="eastAsia"/>
              </w:rPr>
              <w:t>는</w:t>
            </w:r>
            <w:r w:rsidR="00ED20EC">
              <w:rPr>
                <w:rFonts w:hint="eastAsia"/>
              </w:rPr>
              <w:t xml:space="preserve"> </w:t>
            </w:r>
            <w:r w:rsidR="00ED20EC">
              <w:rPr>
                <w:rFonts w:hint="eastAsia"/>
              </w:rPr>
              <w:t>이번</w:t>
            </w:r>
            <w:r w:rsidR="00ED20EC">
              <w:rPr>
                <w:rFonts w:hint="eastAsia"/>
              </w:rPr>
              <w:t xml:space="preserve"> </w:t>
            </w:r>
            <w:r w:rsidR="00ED20EC">
              <w:rPr>
                <w:rFonts w:hint="eastAsia"/>
              </w:rPr>
              <w:t>실습에서</w:t>
            </w:r>
            <w:r w:rsidR="00ED20EC">
              <w:rPr>
                <w:rFonts w:hint="eastAsia"/>
              </w:rPr>
              <w:t xml:space="preserve"> </w:t>
            </w:r>
            <w:r w:rsidR="00ED20EC">
              <w:rPr>
                <w:rFonts w:hint="eastAsia"/>
              </w:rPr>
              <w:t>처음</w:t>
            </w:r>
            <w:r w:rsidR="00ED20EC">
              <w:rPr>
                <w:rFonts w:hint="eastAsia"/>
              </w:rPr>
              <w:t xml:space="preserve"> </w:t>
            </w:r>
            <w:r w:rsidR="00ED20EC">
              <w:rPr>
                <w:rFonts w:hint="eastAsia"/>
              </w:rPr>
              <w:t>설계하였다</w:t>
            </w:r>
            <w:r w:rsidR="00ED20EC">
              <w:rPr>
                <w:rFonts w:hint="eastAsia"/>
              </w:rPr>
              <w:t>.</w:t>
            </w:r>
          </w:p>
          <w:p w14:paraId="7E24F26C" w14:textId="0EE2C449" w:rsidR="00ED20EC" w:rsidRDefault="00ED20EC" w:rsidP="00A90279">
            <w:r>
              <w:rPr>
                <w:rFonts w:hint="eastAsia"/>
              </w:rPr>
              <w:t>먼저</w:t>
            </w:r>
            <w:r>
              <w:rPr>
                <w:rFonts w:hint="eastAsia"/>
              </w:rPr>
              <w:t xml:space="preserve"> </w:t>
            </w:r>
            <w:r>
              <w:t>hex</w:t>
            </w:r>
            <w:r>
              <w:rPr>
                <w:rFonts w:hint="eastAsia"/>
              </w:rPr>
              <w:t>모듈은</w:t>
            </w:r>
            <w:r>
              <w:rPr>
                <w:rFonts w:hint="eastAsia"/>
              </w:rPr>
              <w:t xml:space="preserve"> </w:t>
            </w:r>
            <w:r>
              <w:t>16</w:t>
            </w:r>
            <w:r>
              <w:rPr>
                <w:rFonts w:hint="eastAsia"/>
              </w:rPr>
              <w:t>진수의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값을</w:t>
            </w:r>
            <w:r>
              <w:rPr>
                <w:rFonts w:hint="eastAsia"/>
              </w:rPr>
              <w:t xml:space="preserve"> </w:t>
            </w:r>
            <w:r>
              <w:t>segment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들어가야하는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모듈이다</w:t>
            </w:r>
            <w:r>
              <w:rPr>
                <w:rFonts w:hint="eastAsia"/>
              </w:rPr>
              <w:t>.</w:t>
            </w:r>
          </w:p>
          <w:p w14:paraId="2C90DA65" w14:textId="47B408C7" w:rsidR="00ED20EC" w:rsidRDefault="00ED20EC" w:rsidP="00A90279">
            <w:r>
              <w:rPr>
                <w:rFonts w:hint="eastAsia"/>
              </w:rPr>
              <w:t>c</w:t>
            </w:r>
            <w:r>
              <w:t>ase</w:t>
            </w:r>
            <w:r>
              <w:rPr>
                <w:rFonts w:hint="eastAsia"/>
              </w:rPr>
              <w:t>문을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변경해주는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역할을하였다</w:t>
            </w:r>
            <w:proofErr w:type="spellEnd"/>
            <w:r>
              <w:rPr>
                <w:rFonts w:hint="eastAsia"/>
              </w:rPr>
              <w:t>.</w:t>
            </w:r>
          </w:p>
          <w:p w14:paraId="60C19029" w14:textId="7CC454E0" w:rsidR="00ED20EC" w:rsidRDefault="00ED20EC" w:rsidP="00A90279"/>
          <w:p w14:paraId="12F9095E" w14:textId="2127B55D" w:rsidR="00ED20EC" w:rsidRDefault="00ED20EC" w:rsidP="00A90279">
            <w:r>
              <w:t xml:space="preserve">Timer </w:t>
            </w:r>
            <w:r>
              <w:rPr>
                <w:rFonts w:hint="eastAsia"/>
              </w:rPr>
              <w:t>모듈은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앞선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문항에서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작성하였던</w:t>
            </w:r>
            <w:r>
              <w:rPr>
                <w:rFonts w:hint="eastAsia"/>
              </w:rPr>
              <w:t xml:space="preserve"> </w:t>
            </w:r>
            <w:r>
              <w:t>state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따라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진행하고</w:t>
            </w:r>
            <w:r>
              <w:rPr>
                <w:rFonts w:hint="eastAsia"/>
              </w:rPr>
              <w:t xml:space="preserve"> </w:t>
            </w:r>
            <w:r>
              <w:t>count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증가시킨다</w:t>
            </w:r>
            <w:r>
              <w:rPr>
                <w:rFonts w:hint="eastAsia"/>
              </w:rPr>
              <w:t>.</w:t>
            </w:r>
          </w:p>
          <w:p w14:paraId="0B658323" w14:textId="2E1665B2" w:rsidR="00ED20EC" w:rsidRDefault="00ED20EC" w:rsidP="00A90279">
            <w:r>
              <w:rPr>
                <w:rFonts w:hint="eastAsia"/>
              </w:rPr>
              <w:t>이때</w:t>
            </w:r>
            <w:r>
              <w:rPr>
                <w:rFonts w:hint="eastAsia"/>
              </w:rPr>
              <w:t xml:space="preserve"> </w:t>
            </w:r>
            <w:r>
              <w:t>9</w:t>
            </w:r>
            <w:r>
              <w:rPr>
                <w:rFonts w:hint="eastAsia"/>
              </w:rPr>
              <w:t>가되면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다음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자리수를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1 </w:t>
            </w:r>
            <w:r>
              <w:rPr>
                <w:rFonts w:hint="eastAsia"/>
              </w:rPr>
              <w:t>더해주는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방식으로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구성하였다</w:t>
            </w:r>
            <w:r>
              <w:rPr>
                <w:rFonts w:hint="eastAsia"/>
              </w:rPr>
              <w:t>.</w:t>
            </w:r>
          </w:p>
          <w:p w14:paraId="2C482526" w14:textId="76A55A77" w:rsidR="00ED20EC" w:rsidRPr="00A90279" w:rsidRDefault="00ED20EC" w:rsidP="00A90279"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자리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수에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더하는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이유는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부터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시작하기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때문에</w:t>
            </w:r>
            <w:r>
              <w:rPr>
                <w:rFonts w:hint="eastAsia"/>
              </w:rPr>
              <w:t xml:space="preserve"> </w:t>
            </w:r>
            <w:r>
              <w:t>9</w:t>
            </w:r>
            <w:r>
              <w:rPr>
                <w:rFonts w:hint="eastAsia"/>
              </w:rPr>
              <w:t>까지</w:t>
            </w:r>
            <w:r>
              <w:rPr>
                <w:rFonts w:hint="eastAsia"/>
              </w:rPr>
              <w:t xml:space="preserve"> </w:t>
            </w:r>
            <w:r>
              <w:t>9</w:t>
            </w:r>
            <w:r>
              <w:rPr>
                <w:rFonts w:hint="eastAsia"/>
              </w:rPr>
              <w:t>번의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상승이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클럭에는</w:t>
            </w:r>
            <w:r>
              <w:rPr>
                <w:rFonts w:hint="eastAsia"/>
              </w:rPr>
              <w:t xml:space="preserve"> </w:t>
            </w:r>
            <w:r>
              <w:t>10</w:t>
            </w:r>
            <w:r>
              <w:rPr>
                <w:rFonts w:hint="eastAsia"/>
              </w:rPr>
              <w:t>번째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상승이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되므로</w:t>
            </w:r>
            <w:r>
              <w:rPr>
                <w:rFonts w:hint="eastAsia"/>
              </w:rPr>
              <w:t xml:space="preserve"> </w:t>
            </w:r>
            <w:r>
              <w:t>9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기준으로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변경하도록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된다</w:t>
            </w:r>
            <w:r>
              <w:rPr>
                <w:rFonts w:hint="eastAsia"/>
              </w:rPr>
              <w:t xml:space="preserve">. </w:t>
            </w:r>
          </w:p>
          <w:p w14:paraId="2FBBE7EF" w14:textId="3418865A" w:rsidR="00320ED6" w:rsidRDefault="00320ED6" w:rsidP="006B254C"/>
          <w:p w14:paraId="2BE70A01" w14:textId="784CE2D4" w:rsidR="00A11A7A" w:rsidRDefault="00A11A7A" w:rsidP="006B254C">
            <w:r>
              <w:t>Zybo_Z7_Master</w:t>
            </w:r>
            <w:r>
              <w:rPr>
                <w:rFonts w:hint="eastAsia"/>
              </w:rPr>
              <w:t>.</w:t>
            </w:r>
            <w:r>
              <w:t>xdc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연결한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핀은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아래</w:t>
            </w:r>
            <w:r>
              <w:rPr>
                <w:rFonts w:hint="eastAsia"/>
              </w:rPr>
              <w:t xml:space="preserve"> </w:t>
            </w:r>
            <w:r>
              <w:t>datasheet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참조하여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설정하였다</w:t>
            </w:r>
            <w:r>
              <w:rPr>
                <w:rFonts w:hint="eastAsia"/>
              </w:rPr>
              <w:t>.</w:t>
            </w:r>
          </w:p>
          <w:p w14:paraId="74E49900" w14:textId="13BF04B0" w:rsidR="00A11A7A" w:rsidRDefault="00A11A7A" w:rsidP="006B254C">
            <w:r>
              <w:rPr>
                <w:noProof/>
                <w:sz w:val="14"/>
                <w:szCs w:val="14"/>
              </w:rPr>
              <w:lastRenderedPageBreak/>
              <w:drawing>
                <wp:inline distT="0" distB="0" distL="0" distR="0" wp14:anchorId="0D78BD82" wp14:editId="6C0AEBB5">
                  <wp:extent cx="3648932" cy="2556062"/>
                  <wp:effectExtent l="0" t="0" r="889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MOD.PNG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1200" cy="2557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237F8C" w14:textId="74407947" w:rsidR="00680DFF" w:rsidRDefault="00680DFF" w:rsidP="006B254C"/>
          <w:p w14:paraId="71B06F95" w14:textId="7ECC8A80" w:rsidR="00C40C1F" w:rsidRPr="00C40C1F" w:rsidRDefault="00C40C1F" w:rsidP="00C40C1F">
            <w:proofErr w:type="spellStart"/>
            <w:r w:rsidRPr="00C40C1F">
              <w:t>Seg_debeg.xdc</w:t>
            </w:r>
            <w:proofErr w:type="spellEnd"/>
            <w:r>
              <w:rPr>
                <w:rFonts w:hint="eastAsia"/>
              </w:rPr>
              <w:t>파일에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나타난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디버그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코드이다</w:t>
            </w:r>
            <w:r>
              <w:rPr>
                <w:rFonts w:hint="eastAsia"/>
              </w:rPr>
              <w:t>.</w:t>
            </w:r>
          </w:p>
          <w:p w14:paraId="687984FD" w14:textId="77777777" w:rsidR="00C40C1F" w:rsidRDefault="00C40C1F" w:rsidP="006B254C"/>
          <w:p w14:paraId="5A97869F" w14:textId="051AB801" w:rsidR="006B254C" w:rsidRDefault="006B254C" w:rsidP="006B254C">
            <w:r>
              <w:rPr>
                <w:rFonts w:hint="eastAsia"/>
              </w:rPr>
              <w:t xml:space="preserve"> - </w:t>
            </w:r>
            <w:r>
              <w:rPr>
                <w:rFonts w:hint="eastAsia"/>
              </w:rPr>
              <w:t>작성한</w:t>
            </w:r>
            <w:r>
              <w:rPr>
                <w:rFonts w:hint="eastAsia"/>
              </w:rPr>
              <w:t xml:space="preserve"> Test Bench Code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어떤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하는지</w:t>
            </w:r>
            <w:r>
              <w:rPr>
                <w:rFonts w:hint="eastAsia"/>
              </w:rPr>
              <w:t>?</w:t>
            </w:r>
          </w:p>
          <w:p w14:paraId="19290BD8" w14:textId="5D84C993" w:rsidR="00ED20EC" w:rsidRDefault="00ED20EC" w:rsidP="006B254C">
            <w:proofErr w:type="spellStart"/>
            <w:r>
              <w:t>Rst</w:t>
            </w:r>
            <w:proofErr w:type="spellEnd"/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처음에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rst</w:t>
            </w:r>
            <w:proofErr w:type="spellEnd"/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만들고</w:t>
            </w:r>
            <w:r>
              <w:rPr>
                <w:rFonts w:hint="eastAsia"/>
              </w:rPr>
              <w:t xml:space="preserve"> </w:t>
            </w:r>
            <w:r>
              <w:t>start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t>1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설정하여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변화하는지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확인하였다</w:t>
            </w:r>
            <w:r>
              <w:rPr>
                <w:rFonts w:hint="eastAsia"/>
              </w:rPr>
              <w:t>.</w:t>
            </w:r>
          </w:p>
          <w:p w14:paraId="3D8EA132" w14:textId="59BB41FF" w:rsidR="00320ED6" w:rsidRDefault="00ED20EC" w:rsidP="006B254C">
            <w:r>
              <w:rPr>
                <w:rFonts w:hint="eastAsia"/>
              </w:rPr>
              <w:t>H</w:t>
            </w:r>
            <w:r>
              <w:t xml:space="preserve">W </w:t>
            </w:r>
            <w:proofErr w:type="spellStart"/>
            <w:r>
              <w:t>debuging</w:t>
            </w:r>
            <w:proofErr w:type="spellEnd"/>
            <w:r>
              <w:rPr>
                <w:rFonts w:hint="eastAsia"/>
              </w:rPr>
              <w:t>은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seg_ab</w:t>
            </w:r>
            <w:proofErr w:type="spellEnd"/>
            <w:r>
              <w:t>=</w:t>
            </w:r>
            <w:r w:rsidR="009B6160">
              <w:t>7’h06</w:t>
            </w:r>
            <w:r w:rsidR="009B6160">
              <w:rPr>
                <w:rFonts w:hint="eastAsia"/>
              </w:rPr>
              <w:t>일</w:t>
            </w:r>
            <w:r w:rsidR="009B6160">
              <w:rPr>
                <w:rFonts w:hint="eastAsia"/>
              </w:rPr>
              <w:t xml:space="preserve"> </w:t>
            </w:r>
            <w:r w:rsidR="009B6160">
              <w:rPr>
                <w:rFonts w:hint="eastAsia"/>
              </w:rPr>
              <w:t>때</w:t>
            </w:r>
            <w:r w:rsidR="009B6160">
              <w:rPr>
                <w:rFonts w:hint="eastAsia"/>
              </w:rPr>
              <w:t xml:space="preserve"> </w:t>
            </w:r>
            <w:r w:rsidR="009B6160">
              <w:t>trigger</w:t>
            </w:r>
            <w:r w:rsidR="009B6160">
              <w:rPr>
                <w:rFonts w:hint="eastAsia"/>
              </w:rPr>
              <w:t>하는</w:t>
            </w:r>
            <w:r w:rsidR="009B6160">
              <w:rPr>
                <w:rFonts w:hint="eastAsia"/>
              </w:rPr>
              <w:t xml:space="preserve"> </w:t>
            </w:r>
            <w:r w:rsidR="009B6160">
              <w:rPr>
                <w:rFonts w:hint="eastAsia"/>
              </w:rPr>
              <w:t>방식으로</w:t>
            </w:r>
            <w:r w:rsidR="009B6160">
              <w:rPr>
                <w:rFonts w:hint="eastAsia"/>
              </w:rPr>
              <w:t xml:space="preserve"> </w:t>
            </w:r>
            <w:r w:rsidR="009B6160">
              <w:rPr>
                <w:rFonts w:hint="eastAsia"/>
              </w:rPr>
              <w:t>설정하였다</w:t>
            </w:r>
            <w:r w:rsidR="009B6160">
              <w:rPr>
                <w:rFonts w:hint="eastAsia"/>
              </w:rPr>
              <w:t>.</w:t>
            </w:r>
            <w:r>
              <w:rPr>
                <w:rFonts w:hint="eastAsia"/>
              </w:rPr>
              <w:t xml:space="preserve"> </w:t>
            </w:r>
          </w:p>
          <w:p w14:paraId="74FB583A" w14:textId="77777777" w:rsidR="00ED20EC" w:rsidRDefault="00ED20EC" w:rsidP="006B254C"/>
          <w:p w14:paraId="02145B3B" w14:textId="58793274" w:rsidR="006B254C" w:rsidRDefault="006B254C" w:rsidP="006B254C">
            <w:r>
              <w:rPr>
                <w:rFonts w:hint="eastAsia"/>
              </w:rPr>
              <w:t xml:space="preserve"> - Simulation </w:t>
            </w:r>
            <w:r>
              <w:rPr>
                <w:rFonts w:hint="eastAsia"/>
              </w:rPr>
              <w:t>파형이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그렇게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나온것인지</w:t>
            </w:r>
            <w:proofErr w:type="spellEnd"/>
            <w:r>
              <w:rPr>
                <w:rFonts w:hint="eastAsia"/>
              </w:rPr>
              <w:t>?</w:t>
            </w:r>
          </w:p>
          <w:p w14:paraId="3C916515" w14:textId="18FD6729" w:rsidR="00905888" w:rsidRDefault="009B6160" w:rsidP="006B254C">
            <w:r>
              <w:t xml:space="preserve">Simulation </w:t>
            </w:r>
            <w:r>
              <w:rPr>
                <w:rFonts w:hint="eastAsia"/>
              </w:rPr>
              <w:t>파형은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바로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들어오지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때문에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이후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time_data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값이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변경되는지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확인하였다</w:t>
            </w:r>
            <w:r>
              <w:rPr>
                <w:rFonts w:hint="eastAsia"/>
              </w:rPr>
              <w:t>.</w:t>
            </w:r>
          </w:p>
          <w:p w14:paraId="4C6B43F8" w14:textId="3C23AE32" w:rsidR="009B6160" w:rsidRDefault="009B6160" w:rsidP="006B254C">
            <w:r>
              <w:t>Clk_100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상승</w:t>
            </w:r>
            <w:r>
              <w:rPr>
                <w:rFonts w:hint="eastAsia"/>
              </w:rPr>
              <w:t xml:space="preserve"> </w:t>
            </w:r>
            <w:r>
              <w:t>edge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값이</w:t>
            </w:r>
            <w:r>
              <w:rPr>
                <w:rFonts w:hint="eastAsia"/>
              </w:rPr>
              <w:t xml:space="preserve"> </w:t>
            </w:r>
            <w:r>
              <w:t xml:space="preserve">1 </w:t>
            </w:r>
            <w:r>
              <w:rPr>
                <w:rFonts w:hint="eastAsia"/>
              </w:rPr>
              <w:t>상승하는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있었다</w:t>
            </w:r>
            <w:r>
              <w:rPr>
                <w:rFonts w:hint="eastAsia"/>
              </w:rPr>
              <w:t>.</w:t>
            </w:r>
          </w:p>
          <w:p w14:paraId="1FCFA466" w14:textId="77777777" w:rsidR="00F72031" w:rsidRDefault="009B6160" w:rsidP="006B254C">
            <w:r>
              <w:rPr>
                <w:rFonts w:hint="eastAsia"/>
              </w:rPr>
              <w:t>H</w:t>
            </w:r>
            <w:r>
              <w:t xml:space="preserve">W </w:t>
            </w:r>
            <w:proofErr w:type="spellStart"/>
            <w:r>
              <w:t>debuging</w:t>
            </w:r>
            <w:proofErr w:type="spellEnd"/>
            <w:r>
              <w:rPr>
                <w:rFonts w:hint="eastAsia"/>
              </w:rPr>
              <w:t>은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seg_ab</w:t>
            </w:r>
            <w:proofErr w:type="spellEnd"/>
            <w:r w:rsidRPr="009B6160">
              <w:t>=7’h</w:t>
            </w:r>
            <w:r w:rsidR="00F72031">
              <w:t>5B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t>trigger</w:t>
            </w:r>
            <w:r w:rsidR="00F72031">
              <w:rPr>
                <w:rFonts w:hint="eastAsia"/>
              </w:rPr>
              <w:t>하였다</w:t>
            </w:r>
            <w:r w:rsidR="00F72031">
              <w:rPr>
                <w:rFonts w:hint="eastAsia"/>
              </w:rPr>
              <w:t>.</w:t>
            </w:r>
          </w:p>
          <w:p w14:paraId="5B9ED652" w14:textId="77777777" w:rsidR="00F72031" w:rsidRDefault="00F72031" w:rsidP="006B254C">
            <w:r>
              <w:rPr>
                <w:rFonts w:hint="eastAsia"/>
              </w:rPr>
              <w:t>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소수점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위자리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</w:t>
            </w:r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부근을</w:t>
            </w:r>
            <w:r>
              <w:rPr>
                <w:rFonts w:hint="eastAsia"/>
              </w:rPr>
              <w:t xml:space="preserve"> </w:t>
            </w:r>
            <w:r>
              <w:t>debug</w:t>
            </w:r>
            <w:r>
              <w:rPr>
                <w:rFonts w:hint="eastAsia"/>
              </w:rPr>
              <w:t>하도록</w:t>
            </w:r>
            <w:r>
              <w:rPr>
                <w:rFonts w:hint="eastAsia"/>
              </w:rPr>
              <w:t xml:space="preserve"> </w:t>
            </w:r>
            <w:r>
              <w:t>trigger</w:t>
            </w:r>
            <w:r>
              <w:rPr>
                <w:rFonts w:hint="eastAsia"/>
              </w:rPr>
              <w:t>하였다</w:t>
            </w:r>
            <w:r>
              <w:rPr>
                <w:rFonts w:hint="eastAsia"/>
              </w:rPr>
              <w:t>.</w:t>
            </w:r>
          </w:p>
          <w:p w14:paraId="3053994D" w14:textId="2848E1F6" w:rsidR="00F72031" w:rsidRDefault="00F72031" w:rsidP="006B254C">
            <w:r>
              <w:rPr>
                <w:rFonts w:hint="eastAsia"/>
              </w:rPr>
              <w:t>시간을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진행하면서</w:t>
            </w:r>
            <w:r>
              <w:rPr>
                <w:rFonts w:hint="eastAsia"/>
              </w:rPr>
              <w:t xml:space="preserve"> </w:t>
            </w:r>
            <w:r>
              <w:t>19.99-&gt;20.00</w:t>
            </w:r>
            <w:r>
              <w:rPr>
                <w:rFonts w:hint="eastAsia"/>
              </w:rPr>
              <w:t>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지점을</w:t>
            </w:r>
            <w:r>
              <w:rPr>
                <w:rFonts w:hint="eastAsia"/>
              </w:rPr>
              <w:t xml:space="preserve"> </w:t>
            </w:r>
            <w:r>
              <w:t>trigger</w:t>
            </w:r>
            <w:r>
              <w:rPr>
                <w:rFonts w:hint="eastAsia"/>
              </w:rPr>
              <w:t>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위하여</w:t>
            </w:r>
            <w:r>
              <w:rPr>
                <w:rFonts w:hint="eastAsia"/>
              </w:rPr>
              <w:t xml:space="preserve"> </w:t>
            </w:r>
            <w:r>
              <w:t xml:space="preserve">start </w:t>
            </w:r>
            <w:r>
              <w:rPr>
                <w:rFonts w:hint="eastAsia"/>
              </w:rPr>
              <w:t>신호를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인가하여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먼저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시간이</w:t>
            </w:r>
            <w:r>
              <w:rPr>
                <w:rFonts w:hint="eastAsia"/>
              </w:rPr>
              <w:t xml:space="preserve"> </w:t>
            </w:r>
            <w:r>
              <w:t>10</w:t>
            </w:r>
            <w:r>
              <w:rPr>
                <w:rFonts w:hint="eastAsia"/>
              </w:rPr>
              <w:t>여초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  <w:r>
              <w:t>trigger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시작하였다</w:t>
            </w:r>
            <w:r>
              <w:rPr>
                <w:rFonts w:hint="eastAsia"/>
              </w:rPr>
              <w:t>.</w:t>
            </w:r>
          </w:p>
          <w:p w14:paraId="6EC42762" w14:textId="77777777" w:rsidR="00A53423" w:rsidRPr="00A53423" w:rsidRDefault="00A53423" w:rsidP="00A53423">
            <w:r w:rsidRPr="00A53423">
              <w:object w:dxaOrig="13275" w:dyaOrig="1080" w14:anchorId="2519ED80">
                <v:shape id="_x0000_i1027" type="#_x0000_t75" style="width:428.25pt;height:35.25pt" o:ole="">
                  <v:imagedata r:id="rId43" o:title=""/>
                </v:shape>
                <o:OLEObject Type="Embed" ProgID="PBrush" ShapeID="_x0000_i1027" DrawAspect="Content" ObjectID="_1729748988" r:id="rId44"/>
              </w:object>
            </w:r>
          </w:p>
          <w:p w14:paraId="7627BFC0" w14:textId="77777777" w:rsidR="00A53423" w:rsidRPr="00A53423" w:rsidRDefault="00A53423" w:rsidP="00A53423">
            <w:r w:rsidRPr="00A53423">
              <w:object w:dxaOrig="13320" w:dyaOrig="390" w14:anchorId="6EB905D6">
                <v:shape id="_x0000_i1028" type="#_x0000_t75" style="width:426pt;height:12pt" o:ole="">
                  <v:imagedata r:id="rId45" o:title=""/>
                </v:shape>
                <o:OLEObject Type="Embed" ProgID="PBrush" ShapeID="_x0000_i1028" DrawAspect="Content" ObjectID="_1729748989" r:id="rId46"/>
              </w:object>
            </w:r>
          </w:p>
          <w:p w14:paraId="0F1153FE" w14:textId="668FE017" w:rsidR="00A53423" w:rsidRDefault="00A53423" w:rsidP="006B254C">
            <w:r w:rsidRPr="00A53423">
              <w:object w:dxaOrig="13305" w:dyaOrig="420" w14:anchorId="4B21E7BD">
                <v:shape id="_x0000_i1029" type="#_x0000_t75" style="width:426.75pt;height:13.5pt" o:ole="">
                  <v:imagedata r:id="rId47" o:title=""/>
                </v:shape>
                <o:OLEObject Type="Embed" ProgID="PBrush" ShapeID="_x0000_i1029" DrawAspect="Content" ObjectID="_1729748990" r:id="rId48"/>
              </w:object>
            </w:r>
          </w:p>
          <w:p w14:paraId="263210E1" w14:textId="582CAE3F" w:rsidR="00F72031" w:rsidRDefault="00F72031" w:rsidP="006B254C">
            <w:r>
              <w:rPr>
                <w:rFonts w:hint="eastAsia"/>
              </w:rPr>
              <w:t>결과적으로</w:t>
            </w:r>
            <w:r>
              <w:rPr>
                <w:rFonts w:hint="eastAsia"/>
              </w:rPr>
              <w:t xml:space="preserve"> </w:t>
            </w:r>
            <w:r>
              <w:t>trigger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왼쪽에는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s</w:t>
            </w:r>
            <w:r>
              <w:t>eg_en</w:t>
            </w:r>
            <w:proofErr w:type="spellEnd"/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t>3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s</w:t>
            </w:r>
            <w:r>
              <w:t>eg_ab</w:t>
            </w:r>
            <w:proofErr w:type="spellEnd"/>
            <w:r>
              <w:t xml:space="preserve">=7’h06, </w:t>
            </w:r>
            <w:proofErr w:type="spellStart"/>
            <w:r>
              <w:t>seg_cd</w:t>
            </w:r>
            <w:proofErr w:type="spellEnd"/>
            <w:r>
              <w:t>=7’h67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t>19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나타냈다</w:t>
            </w:r>
            <w:r>
              <w:rPr>
                <w:rFonts w:hint="eastAsia"/>
              </w:rPr>
              <w:t>.</w:t>
            </w:r>
          </w:p>
          <w:p w14:paraId="49A56A96" w14:textId="747D27B7" w:rsidR="00F72031" w:rsidRDefault="00F72031" w:rsidP="006B254C">
            <w:proofErr w:type="spellStart"/>
            <w:r>
              <w:t>Seg_en</w:t>
            </w:r>
            <w:proofErr w:type="spellEnd"/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seg_ab</w:t>
            </w:r>
            <w:proofErr w:type="spellEnd"/>
            <w:r>
              <w:t>=7’h67,</w:t>
            </w:r>
            <w:r w:rsidRPr="00F72031">
              <w:t xml:space="preserve"> </w:t>
            </w:r>
            <w:proofErr w:type="spellStart"/>
            <w:r>
              <w:t>seg_cd</w:t>
            </w:r>
            <w:proofErr w:type="spellEnd"/>
            <w:r>
              <w:t>=</w:t>
            </w:r>
            <w:r w:rsidRPr="00F72031">
              <w:t>7’h</w:t>
            </w:r>
            <w:r>
              <w:t>67</w:t>
            </w:r>
            <w:r>
              <w:rPr>
                <w:rFonts w:hint="eastAsia"/>
              </w:rPr>
              <w:t>로</w:t>
            </w:r>
            <w:r>
              <w:rPr>
                <w:rFonts w:hint="eastAsia"/>
              </w:rPr>
              <w:t xml:space="preserve"> </w:t>
            </w:r>
            <w:r>
              <w:t>99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나타내었다</w:t>
            </w:r>
            <w:proofErr w:type="spellEnd"/>
            <w:r>
              <w:rPr>
                <w:rFonts w:hint="eastAsia"/>
              </w:rPr>
              <w:t>.</w:t>
            </w:r>
          </w:p>
          <w:p w14:paraId="00699211" w14:textId="34CA2475" w:rsidR="007C1D08" w:rsidRDefault="007C1D08" w:rsidP="006B254C">
            <w:r>
              <w:rPr>
                <w:rFonts w:hint="eastAsia"/>
              </w:rPr>
              <w:t>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나타내면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아래와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같다</w:t>
            </w:r>
            <w:r>
              <w:rPr>
                <w:rFonts w:hint="eastAsia"/>
              </w:rPr>
              <w:t>.</w:t>
            </w:r>
          </w:p>
          <w:tbl>
            <w:tblPr>
              <w:tblStyle w:val="ac"/>
              <w:tblW w:w="0" w:type="auto"/>
              <w:tblLook w:val="04A0" w:firstRow="1" w:lastRow="0" w:firstColumn="1" w:lastColumn="0" w:noHBand="0" w:noVBand="1"/>
            </w:tblPr>
            <w:tblGrid>
              <w:gridCol w:w="1038"/>
              <w:gridCol w:w="1038"/>
              <w:gridCol w:w="1038"/>
            </w:tblGrid>
            <w:tr w:rsidR="00F72031" w14:paraId="76087A91" w14:textId="77777777" w:rsidTr="00ED4857">
              <w:trPr>
                <w:trHeight w:val="333"/>
              </w:trPr>
              <w:tc>
                <w:tcPr>
                  <w:tcW w:w="1038" w:type="dxa"/>
                </w:tcPr>
                <w:p w14:paraId="74BF9A30" w14:textId="1940C051" w:rsidR="00F72031" w:rsidRDefault="00F72031" w:rsidP="006B254C">
                  <w:proofErr w:type="spellStart"/>
                  <w:r>
                    <w:t>Seg_en</w:t>
                  </w:r>
                  <w:proofErr w:type="spellEnd"/>
                </w:p>
              </w:tc>
              <w:tc>
                <w:tcPr>
                  <w:tcW w:w="1038" w:type="dxa"/>
                </w:tcPr>
                <w:p w14:paraId="738A2E01" w14:textId="39F85713" w:rsidR="00F72031" w:rsidRDefault="00F72031" w:rsidP="006B254C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038" w:type="dxa"/>
                </w:tcPr>
                <w:p w14:paraId="758B249C" w14:textId="073146DA" w:rsidR="00F72031" w:rsidRDefault="00F72031" w:rsidP="006B254C">
                  <w:r>
                    <w:rPr>
                      <w:rFonts w:hint="eastAsia"/>
                    </w:rPr>
                    <w:t>0</w:t>
                  </w:r>
                </w:p>
              </w:tc>
            </w:tr>
            <w:tr w:rsidR="00F72031" w14:paraId="7D379D25" w14:textId="77777777" w:rsidTr="00ED4857">
              <w:trPr>
                <w:trHeight w:val="333"/>
              </w:trPr>
              <w:tc>
                <w:tcPr>
                  <w:tcW w:w="1038" w:type="dxa"/>
                </w:tcPr>
                <w:p w14:paraId="3E52FD4B" w14:textId="55506384" w:rsidR="00F72031" w:rsidRDefault="00F72031" w:rsidP="006B254C">
                  <w:proofErr w:type="spellStart"/>
                  <w:r w:rsidRPr="00F72031">
                    <w:t>seg_ab</w:t>
                  </w:r>
                  <w:proofErr w:type="spellEnd"/>
                </w:p>
              </w:tc>
              <w:tc>
                <w:tcPr>
                  <w:tcW w:w="1038" w:type="dxa"/>
                </w:tcPr>
                <w:p w14:paraId="7068F3C4" w14:textId="6B6A26AB" w:rsidR="00F72031" w:rsidRDefault="00F72031" w:rsidP="006B254C"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038" w:type="dxa"/>
                </w:tcPr>
                <w:p w14:paraId="10CC0063" w14:textId="41EB3C0A" w:rsidR="00F72031" w:rsidRDefault="00F72031" w:rsidP="006B254C">
                  <w:r>
                    <w:rPr>
                      <w:rFonts w:hint="eastAsia"/>
                    </w:rPr>
                    <w:t>9</w:t>
                  </w:r>
                </w:p>
              </w:tc>
            </w:tr>
            <w:tr w:rsidR="00F72031" w14:paraId="232F7802" w14:textId="77777777" w:rsidTr="00ED4857">
              <w:trPr>
                <w:trHeight w:val="333"/>
              </w:trPr>
              <w:tc>
                <w:tcPr>
                  <w:tcW w:w="1038" w:type="dxa"/>
                </w:tcPr>
                <w:p w14:paraId="599483B5" w14:textId="1E70E0BB" w:rsidR="00F72031" w:rsidRDefault="00F72031" w:rsidP="006B254C">
                  <w:proofErr w:type="spellStart"/>
                  <w:r w:rsidRPr="00F72031">
                    <w:t>seg_</w:t>
                  </w:r>
                  <w:r>
                    <w:t>cd</w:t>
                  </w:r>
                  <w:proofErr w:type="spellEnd"/>
                </w:p>
              </w:tc>
              <w:tc>
                <w:tcPr>
                  <w:tcW w:w="1038" w:type="dxa"/>
                </w:tcPr>
                <w:p w14:paraId="4A6683C6" w14:textId="625A6BED" w:rsidR="00F72031" w:rsidRDefault="00F72031" w:rsidP="006B254C">
                  <w:r>
                    <w:rPr>
                      <w:rFonts w:hint="eastAsia"/>
                    </w:rPr>
                    <w:t>9</w:t>
                  </w:r>
                </w:p>
              </w:tc>
              <w:tc>
                <w:tcPr>
                  <w:tcW w:w="1038" w:type="dxa"/>
                </w:tcPr>
                <w:p w14:paraId="318DACEB" w14:textId="786B1668" w:rsidR="00F72031" w:rsidRDefault="00F72031" w:rsidP="006B254C">
                  <w:r>
                    <w:rPr>
                      <w:rFonts w:hint="eastAsia"/>
                    </w:rPr>
                    <w:t>9</w:t>
                  </w:r>
                </w:p>
              </w:tc>
            </w:tr>
          </w:tbl>
          <w:p w14:paraId="7B0B2FD8" w14:textId="3AD00C82" w:rsidR="00F72031" w:rsidRDefault="007C1D08" w:rsidP="006B254C">
            <w:r>
              <w:rPr>
                <w:rFonts w:hint="eastAsia"/>
              </w:rPr>
              <w:t>즉</w:t>
            </w:r>
            <w:r>
              <w:rPr>
                <w:rFonts w:hint="eastAsia"/>
              </w:rPr>
              <w:t xml:space="preserve"> </w:t>
            </w:r>
            <w:r>
              <w:t>19.99</w:t>
            </w:r>
            <w:r>
              <w:rPr>
                <w:rFonts w:hint="eastAsia"/>
              </w:rPr>
              <w:t>초가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원하는</w:t>
            </w:r>
            <w:r>
              <w:t xml:space="preserve"> </w:t>
            </w:r>
            <w:r>
              <w:rPr>
                <w:rFonts w:hint="eastAsia"/>
              </w:rPr>
              <w:t>대로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관측되었다</w:t>
            </w:r>
            <w:r>
              <w:rPr>
                <w:rFonts w:hint="eastAsia"/>
              </w:rPr>
              <w:t>.</w:t>
            </w:r>
          </w:p>
          <w:p w14:paraId="4B9D2EEE" w14:textId="77777777" w:rsidR="00A53423" w:rsidRPr="00A53423" w:rsidRDefault="00A53423" w:rsidP="00A53423">
            <w:r w:rsidRPr="00A53423">
              <w:object w:dxaOrig="13275" w:dyaOrig="1080" w14:anchorId="23B39440">
                <v:shape id="_x0000_i1030" type="#_x0000_t75" style="width:428.25pt;height:35.25pt" o:ole="">
                  <v:imagedata r:id="rId43" o:title=""/>
                </v:shape>
                <o:OLEObject Type="Embed" ProgID="PBrush" ShapeID="_x0000_i1030" DrawAspect="Content" ObjectID="_1729748991" r:id="rId49"/>
              </w:object>
            </w:r>
          </w:p>
          <w:p w14:paraId="681E325B" w14:textId="77777777" w:rsidR="00A53423" w:rsidRPr="00A53423" w:rsidRDefault="00A53423" w:rsidP="00A53423">
            <w:r w:rsidRPr="00A53423">
              <w:object w:dxaOrig="13290" w:dyaOrig="495" w14:anchorId="3B4B1CD0">
                <v:shape id="_x0000_i1031" type="#_x0000_t75" style="width:428.25pt;height:15.75pt" o:ole="">
                  <v:imagedata r:id="rId50" o:title=""/>
                </v:shape>
                <o:OLEObject Type="Embed" ProgID="PBrush" ShapeID="_x0000_i1031" DrawAspect="Content" ObjectID="_1729748992" r:id="rId51"/>
              </w:object>
            </w:r>
          </w:p>
          <w:p w14:paraId="5A7CB1F7" w14:textId="081C11D4" w:rsidR="00A53423" w:rsidRDefault="00D927AA" w:rsidP="006B254C">
            <w:r>
              <w:object w:dxaOrig="13380" w:dyaOrig="480" w14:anchorId="5ED16119">
                <v:shape id="_x0000_i1032" type="#_x0000_t75" style="width:429.75pt;height:15.75pt" o:ole="">
                  <v:imagedata r:id="rId52" o:title=""/>
                </v:shape>
                <o:OLEObject Type="Embed" ProgID="PBrush" ShapeID="_x0000_i1032" DrawAspect="Content" ObjectID="_1729748993" r:id="rId53"/>
              </w:object>
            </w:r>
          </w:p>
          <w:p w14:paraId="6BCCC517" w14:textId="0CD53840" w:rsidR="007C1D08" w:rsidRPr="007C1D08" w:rsidRDefault="007C1D08" w:rsidP="007C1D08">
            <w:r>
              <w:t>Trigger</w:t>
            </w:r>
            <w:r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오른쪽에는</w:t>
            </w:r>
            <w:r>
              <w:rPr>
                <w:rFonts w:hint="eastAsia"/>
              </w:rPr>
              <w:t xml:space="preserve"> </w:t>
            </w:r>
            <w:proofErr w:type="spellStart"/>
            <w:r w:rsidRPr="007C1D08">
              <w:rPr>
                <w:rFonts w:hint="eastAsia"/>
              </w:rPr>
              <w:t>s</w:t>
            </w:r>
            <w:r w:rsidRPr="007C1D08">
              <w:t>eg_en</w:t>
            </w:r>
            <w:proofErr w:type="spellEnd"/>
            <w:r w:rsidRPr="007C1D08">
              <w:t>이</w:t>
            </w:r>
            <w:r w:rsidRPr="007C1D08">
              <w:rPr>
                <w:rFonts w:hint="eastAsia"/>
              </w:rPr>
              <w:t xml:space="preserve"> </w:t>
            </w:r>
            <w:r w:rsidRPr="007C1D08">
              <w:t>3</w:t>
            </w:r>
            <w:r w:rsidRPr="007C1D08">
              <w:t>일</w:t>
            </w:r>
            <w:r w:rsidRPr="007C1D08">
              <w:rPr>
                <w:rFonts w:hint="eastAsia"/>
              </w:rPr>
              <w:t xml:space="preserve"> </w:t>
            </w:r>
            <w:r w:rsidRPr="007C1D08">
              <w:rPr>
                <w:rFonts w:hint="eastAsia"/>
              </w:rPr>
              <w:t>때</w:t>
            </w:r>
            <w:r w:rsidRPr="007C1D08">
              <w:rPr>
                <w:rFonts w:hint="eastAsia"/>
              </w:rPr>
              <w:t xml:space="preserve"> </w:t>
            </w:r>
            <w:proofErr w:type="spellStart"/>
            <w:r w:rsidRPr="007C1D08">
              <w:rPr>
                <w:rFonts w:hint="eastAsia"/>
              </w:rPr>
              <w:t>s</w:t>
            </w:r>
            <w:r w:rsidRPr="007C1D08">
              <w:t>eg_ab</w:t>
            </w:r>
            <w:proofErr w:type="spellEnd"/>
            <w:r w:rsidRPr="007C1D08">
              <w:t>=7’h</w:t>
            </w:r>
            <w:r w:rsidR="006B1E04">
              <w:t>5b</w:t>
            </w:r>
            <w:r w:rsidRPr="007C1D08">
              <w:t xml:space="preserve">, </w:t>
            </w:r>
            <w:proofErr w:type="spellStart"/>
            <w:r w:rsidRPr="007C1D08">
              <w:t>seg_cd</w:t>
            </w:r>
            <w:proofErr w:type="spellEnd"/>
            <w:r w:rsidRPr="007C1D08">
              <w:t>=7’h</w:t>
            </w:r>
            <w:r w:rsidR="006B1E04">
              <w:t>3f</w:t>
            </w:r>
            <w:r w:rsidRPr="007C1D08">
              <w:t>로</w:t>
            </w:r>
            <w:r w:rsidRPr="007C1D08">
              <w:rPr>
                <w:rFonts w:hint="eastAsia"/>
              </w:rPr>
              <w:t xml:space="preserve"> </w:t>
            </w:r>
            <w:r w:rsidR="0048152B">
              <w:t>20</w:t>
            </w:r>
            <w:r w:rsidR="0048152B">
              <w:rPr>
                <w:rFonts w:hint="eastAsia"/>
              </w:rPr>
              <w:t>을</w:t>
            </w:r>
            <w:r w:rsidRPr="007C1D08">
              <w:rPr>
                <w:rFonts w:hint="eastAsia"/>
              </w:rPr>
              <w:t xml:space="preserve"> </w:t>
            </w:r>
            <w:r w:rsidRPr="007C1D08">
              <w:rPr>
                <w:rFonts w:hint="eastAsia"/>
              </w:rPr>
              <w:t>나타냈다</w:t>
            </w:r>
            <w:r w:rsidRPr="007C1D08">
              <w:rPr>
                <w:rFonts w:hint="eastAsia"/>
              </w:rPr>
              <w:t>.</w:t>
            </w:r>
          </w:p>
          <w:p w14:paraId="29B1E57A" w14:textId="76479D57" w:rsidR="007C1D08" w:rsidRDefault="007C1D08" w:rsidP="007C1D08">
            <w:proofErr w:type="spellStart"/>
            <w:r w:rsidRPr="007C1D08">
              <w:t>Seg_en</w:t>
            </w:r>
            <w:proofErr w:type="spellEnd"/>
            <w:r w:rsidRPr="007C1D08">
              <w:t>이</w:t>
            </w:r>
            <w:r w:rsidRPr="007C1D08">
              <w:rPr>
                <w:rFonts w:hint="eastAsia"/>
              </w:rPr>
              <w:t xml:space="preserve"> </w:t>
            </w:r>
            <w:r w:rsidRPr="007C1D08">
              <w:t>0</w:t>
            </w:r>
            <w:r w:rsidRPr="007C1D08">
              <w:t>일</w:t>
            </w:r>
            <w:r w:rsidRPr="007C1D08">
              <w:rPr>
                <w:rFonts w:hint="eastAsia"/>
              </w:rPr>
              <w:t xml:space="preserve"> </w:t>
            </w:r>
            <w:r w:rsidRPr="007C1D08">
              <w:rPr>
                <w:rFonts w:hint="eastAsia"/>
              </w:rPr>
              <w:t>때</w:t>
            </w:r>
            <w:r w:rsidRPr="007C1D08">
              <w:rPr>
                <w:rFonts w:hint="eastAsia"/>
              </w:rPr>
              <w:t xml:space="preserve"> </w:t>
            </w:r>
            <w:proofErr w:type="spellStart"/>
            <w:r w:rsidRPr="007C1D08">
              <w:t>seg_ab</w:t>
            </w:r>
            <w:proofErr w:type="spellEnd"/>
            <w:r w:rsidRPr="007C1D08">
              <w:t>=7’h</w:t>
            </w:r>
            <w:r w:rsidR="006B1E04">
              <w:t>3f</w:t>
            </w:r>
            <w:r w:rsidRPr="007C1D08">
              <w:t xml:space="preserve">, </w:t>
            </w:r>
            <w:proofErr w:type="spellStart"/>
            <w:r w:rsidRPr="007C1D08">
              <w:t>seg_cd</w:t>
            </w:r>
            <w:proofErr w:type="spellEnd"/>
            <w:r w:rsidRPr="007C1D08">
              <w:t>=7’h</w:t>
            </w:r>
            <w:r w:rsidR="006B1E04">
              <w:t>3f</w:t>
            </w:r>
            <w:r w:rsidRPr="007C1D08">
              <w:t>로</w:t>
            </w:r>
            <w:r w:rsidR="0048152B">
              <w:rPr>
                <w:rFonts w:hint="eastAsia"/>
              </w:rPr>
              <w:t>0</w:t>
            </w:r>
            <w:r w:rsidR="0048152B">
              <w:t>0</w:t>
            </w:r>
            <w:r w:rsidR="0048152B">
              <w:rPr>
                <w:rFonts w:hint="eastAsia"/>
              </w:rPr>
              <w:t>을</w:t>
            </w:r>
            <w:r w:rsidRPr="007C1D08">
              <w:rPr>
                <w:rFonts w:hint="eastAsia"/>
              </w:rPr>
              <w:t xml:space="preserve"> </w:t>
            </w:r>
            <w:proofErr w:type="spellStart"/>
            <w:r w:rsidRPr="007C1D08">
              <w:rPr>
                <w:rFonts w:hint="eastAsia"/>
              </w:rPr>
              <w:t>나타내었다</w:t>
            </w:r>
            <w:proofErr w:type="spellEnd"/>
            <w:r w:rsidRPr="007C1D08">
              <w:rPr>
                <w:rFonts w:hint="eastAsia"/>
              </w:rPr>
              <w:t>.</w:t>
            </w:r>
          </w:p>
          <w:p w14:paraId="346BF895" w14:textId="7EC29923" w:rsidR="0048152B" w:rsidRPr="007C1D08" w:rsidRDefault="0048152B" w:rsidP="007C1D08">
            <w:r>
              <w:rPr>
                <w:rFonts w:hint="eastAsia"/>
              </w:rPr>
              <w:t>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표로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나타내면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아래와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같다</w:t>
            </w:r>
            <w:r>
              <w:rPr>
                <w:rFonts w:hint="eastAsia"/>
              </w:rPr>
              <w:t>.</w:t>
            </w:r>
          </w:p>
          <w:tbl>
            <w:tblPr>
              <w:tblStyle w:val="ac"/>
              <w:tblW w:w="0" w:type="auto"/>
              <w:tblLook w:val="04A0" w:firstRow="1" w:lastRow="0" w:firstColumn="1" w:lastColumn="0" w:noHBand="0" w:noVBand="1"/>
            </w:tblPr>
            <w:tblGrid>
              <w:gridCol w:w="1038"/>
              <w:gridCol w:w="1038"/>
              <w:gridCol w:w="1038"/>
            </w:tblGrid>
            <w:tr w:rsidR="0048152B" w14:paraId="28A60964" w14:textId="77777777" w:rsidTr="00C64A6F">
              <w:trPr>
                <w:trHeight w:val="333"/>
              </w:trPr>
              <w:tc>
                <w:tcPr>
                  <w:tcW w:w="1038" w:type="dxa"/>
                </w:tcPr>
                <w:p w14:paraId="21D53AF4" w14:textId="77777777" w:rsidR="0048152B" w:rsidRDefault="0048152B" w:rsidP="0048152B">
                  <w:proofErr w:type="spellStart"/>
                  <w:r>
                    <w:t>Seg_en</w:t>
                  </w:r>
                  <w:proofErr w:type="spellEnd"/>
                </w:p>
              </w:tc>
              <w:tc>
                <w:tcPr>
                  <w:tcW w:w="1038" w:type="dxa"/>
                </w:tcPr>
                <w:p w14:paraId="0C436747" w14:textId="77777777" w:rsidR="0048152B" w:rsidRDefault="0048152B" w:rsidP="0048152B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038" w:type="dxa"/>
                </w:tcPr>
                <w:p w14:paraId="10DDD0F5" w14:textId="77777777" w:rsidR="0048152B" w:rsidRDefault="0048152B" w:rsidP="0048152B">
                  <w:r>
                    <w:rPr>
                      <w:rFonts w:hint="eastAsia"/>
                    </w:rPr>
                    <w:t>0</w:t>
                  </w:r>
                </w:p>
              </w:tc>
            </w:tr>
            <w:tr w:rsidR="0048152B" w14:paraId="5384B48C" w14:textId="77777777" w:rsidTr="00C64A6F">
              <w:trPr>
                <w:trHeight w:val="333"/>
              </w:trPr>
              <w:tc>
                <w:tcPr>
                  <w:tcW w:w="1038" w:type="dxa"/>
                </w:tcPr>
                <w:p w14:paraId="04C318A0" w14:textId="77777777" w:rsidR="0048152B" w:rsidRDefault="0048152B" w:rsidP="0048152B">
                  <w:proofErr w:type="spellStart"/>
                  <w:r w:rsidRPr="00F72031">
                    <w:t>seg_ab</w:t>
                  </w:r>
                  <w:proofErr w:type="spellEnd"/>
                </w:p>
              </w:tc>
              <w:tc>
                <w:tcPr>
                  <w:tcW w:w="1038" w:type="dxa"/>
                </w:tcPr>
                <w:p w14:paraId="4B9456B1" w14:textId="7B62771E" w:rsidR="0048152B" w:rsidRDefault="0048152B" w:rsidP="0048152B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038" w:type="dxa"/>
                </w:tcPr>
                <w:p w14:paraId="14CE905B" w14:textId="0611913F" w:rsidR="0048152B" w:rsidRDefault="0048152B" w:rsidP="0048152B">
                  <w:r>
                    <w:rPr>
                      <w:rFonts w:hint="eastAsia"/>
                    </w:rPr>
                    <w:t>0</w:t>
                  </w:r>
                </w:p>
              </w:tc>
            </w:tr>
            <w:tr w:rsidR="0048152B" w14:paraId="73BEB58B" w14:textId="77777777" w:rsidTr="00C64A6F">
              <w:trPr>
                <w:trHeight w:val="333"/>
              </w:trPr>
              <w:tc>
                <w:tcPr>
                  <w:tcW w:w="1038" w:type="dxa"/>
                </w:tcPr>
                <w:p w14:paraId="250F2F42" w14:textId="77777777" w:rsidR="0048152B" w:rsidRDefault="0048152B" w:rsidP="0048152B">
                  <w:proofErr w:type="spellStart"/>
                  <w:r w:rsidRPr="00F72031">
                    <w:t>seg_</w:t>
                  </w:r>
                  <w:r>
                    <w:t>cd</w:t>
                  </w:r>
                  <w:proofErr w:type="spellEnd"/>
                </w:p>
              </w:tc>
              <w:tc>
                <w:tcPr>
                  <w:tcW w:w="1038" w:type="dxa"/>
                </w:tcPr>
                <w:p w14:paraId="5294CCFE" w14:textId="62A17E16" w:rsidR="0048152B" w:rsidRDefault="0048152B" w:rsidP="0048152B">
                  <w:r>
                    <w:rPr>
                      <w:rFonts w:hint="eastAsia"/>
                    </w:rPr>
                    <w:t>0</w:t>
                  </w:r>
                </w:p>
              </w:tc>
              <w:tc>
                <w:tcPr>
                  <w:tcW w:w="1038" w:type="dxa"/>
                </w:tcPr>
                <w:p w14:paraId="31891A32" w14:textId="28D0F1E1" w:rsidR="0048152B" w:rsidRDefault="0048152B" w:rsidP="0048152B">
                  <w:r>
                    <w:rPr>
                      <w:rFonts w:hint="eastAsia"/>
                    </w:rPr>
                    <w:t>0</w:t>
                  </w:r>
                </w:p>
              </w:tc>
            </w:tr>
          </w:tbl>
          <w:p w14:paraId="1ED0A263" w14:textId="61E92E75" w:rsidR="007C1D08" w:rsidRDefault="0048152B" w:rsidP="006B254C">
            <w:r>
              <w:rPr>
                <w:rFonts w:hint="eastAsia"/>
              </w:rPr>
              <w:t>즉</w:t>
            </w:r>
            <w:r>
              <w:rPr>
                <w:rFonts w:hint="eastAsia"/>
              </w:rPr>
              <w:t xml:space="preserve"> </w:t>
            </w:r>
            <w:r>
              <w:t>20.00</w:t>
            </w:r>
            <w:r>
              <w:rPr>
                <w:rFonts w:hint="eastAsia"/>
              </w:rPr>
              <w:t>초로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관측되었다</w:t>
            </w:r>
            <w:r>
              <w:rPr>
                <w:rFonts w:hint="eastAsia"/>
              </w:rPr>
              <w:t>.</w:t>
            </w:r>
          </w:p>
          <w:p w14:paraId="364C2531" w14:textId="77777777" w:rsidR="00320ED6" w:rsidRDefault="00320ED6" w:rsidP="006B254C"/>
          <w:p w14:paraId="61FC9543" w14:textId="30DFA169" w:rsidR="006B254C" w:rsidRDefault="006B254C" w:rsidP="006B254C">
            <w:r>
              <w:rPr>
                <w:rFonts w:hint="eastAsia"/>
              </w:rPr>
              <w:t xml:space="preserve"> - </w:t>
            </w:r>
            <w:r>
              <w:rPr>
                <w:rFonts w:hint="eastAsia"/>
              </w:rPr>
              <w:t>작성한</w:t>
            </w:r>
            <w:r>
              <w:rPr>
                <w:rFonts w:hint="eastAsia"/>
              </w:rPr>
              <w:t xml:space="preserve"> Code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않는다면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어디서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문제가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것인지</w:t>
            </w:r>
            <w:r>
              <w:rPr>
                <w:rFonts w:hint="eastAsia"/>
              </w:rPr>
              <w:t>?</w:t>
            </w:r>
          </w:p>
          <w:p w14:paraId="0E3FF743" w14:textId="3D6A1A66" w:rsidR="00905888" w:rsidRDefault="009B6160" w:rsidP="006B254C">
            <w:r>
              <w:rPr>
                <w:rFonts w:hint="eastAsia"/>
              </w:rPr>
              <w:t>정상적으로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동작하였다</w:t>
            </w:r>
            <w:r>
              <w:rPr>
                <w:rFonts w:hint="eastAsia"/>
              </w:rPr>
              <w:t>.</w:t>
            </w:r>
          </w:p>
          <w:p w14:paraId="6559B98F" w14:textId="77777777" w:rsidR="00320ED6" w:rsidRDefault="00320ED6" w:rsidP="006B254C"/>
          <w:p w14:paraId="5F57A968" w14:textId="31F71957" w:rsidR="009B1B6A" w:rsidRPr="009B1B6A" w:rsidRDefault="006B254C" w:rsidP="006B254C">
            <w:r>
              <w:rPr>
                <w:rFonts w:hint="eastAsia"/>
              </w:rPr>
              <w:t xml:space="preserve"> - </w:t>
            </w:r>
            <w:r>
              <w:rPr>
                <w:rFonts w:hint="eastAsia"/>
              </w:rPr>
              <w:t>오류를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해결했다면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어떤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부분에서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해결을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했고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오류가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발생하였는지</w:t>
            </w:r>
            <w:r>
              <w:rPr>
                <w:rFonts w:hint="eastAsia"/>
              </w:rPr>
              <w:t>?</w:t>
            </w:r>
          </w:p>
        </w:tc>
      </w:tr>
    </w:tbl>
    <w:p w14:paraId="58F5D923" w14:textId="035D04A7" w:rsidR="006D0E37" w:rsidRDefault="009B6160" w:rsidP="006D0E37">
      <w:r>
        <w:rPr>
          <w:rFonts w:hint="eastAsia"/>
        </w:rPr>
        <w:lastRenderedPageBreak/>
        <w:t>정상적으로</w:t>
      </w:r>
      <w:r>
        <w:rPr>
          <w:rFonts w:hint="eastAsia"/>
        </w:rPr>
        <w:t xml:space="preserve"> </w:t>
      </w:r>
      <w:r>
        <w:rPr>
          <w:rFonts w:hint="eastAsia"/>
        </w:rPr>
        <w:t>동작하였다</w:t>
      </w:r>
      <w:r>
        <w:rPr>
          <w:rFonts w:hint="eastAsia"/>
        </w:rPr>
        <w:t>.</w:t>
      </w:r>
    </w:p>
    <w:p w14:paraId="4A1A9270" w14:textId="7870AA93" w:rsidR="00F02122" w:rsidRDefault="00F02122" w:rsidP="006D0E37"/>
    <w:p w14:paraId="154CCC15" w14:textId="0CD5FB33" w:rsidR="00F02122" w:rsidRDefault="00F02122" w:rsidP="006D0E37"/>
    <w:p w14:paraId="6AEEDE2D" w14:textId="68CE588F" w:rsidR="00FD265E" w:rsidRDefault="00FD265E" w:rsidP="006D0E37"/>
    <w:p w14:paraId="4F285BA9" w14:textId="77777777" w:rsidR="00FD265E" w:rsidRDefault="00FD265E" w:rsidP="006D0E37"/>
    <w:p w14:paraId="68AEECF6" w14:textId="19C59A52" w:rsidR="00F02122" w:rsidRDefault="00F02122" w:rsidP="006D0E37"/>
    <w:p w14:paraId="4CBE066B" w14:textId="77777777" w:rsidR="00F02122" w:rsidRPr="008744D9" w:rsidRDefault="00F02122" w:rsidP="006D0E37"/>
    <w:sectPr w:rsidR="00F02122" w:rsidRPr="008744D9">
      <w:footerReference w:type="default" r:id="rId54"/>
      <w:headerReference w:type="first" r:id="rId55"/>
      <w:pgSz w:w="12240" w:h="15840" w:code="1"/>
      <w:pgMar w:top="1440" w:right="1080" w:bottom="1080" w:left="1080" w:header="864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A4D1A3" w14:textId="77777777" w:rsidR="000E4E08" w:rsidRDefault="000E4E08">
      <w:pPr>
        <w:spacing w:before="0" w:after="0"/>
      </w:pPr>
      <w:r>
        <w:separator/>
      </w:r>
    </w:p>
  </w:endnote>
  <w:endnote w:type="continuationSeparator" w:id="0">
    <w:p w14:paraId="15634B15" w14:textId="77777777" w:rsidR="000E4E08" w:rsidRDefault="000E4E08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953BD4" w14:textId="77777777" w:rsidR="00C47A1D" w:rsidRDefault="003909D3">
    <w:pPr>
      <w:pStyle w:val="a4"/>
    </w:pPr>
    <w:r>
      <w:rPr>
        <w:lang w:val="ko-KR"/>
      </w:rPr>
      <w:t>페이지</w:t>
    </w:r>
    <w:r>
      <w:rPr>
        <w:lang w:val="ko-KR"/>
      </w:rPr>
      <w:t xml:space="preserve"> </w:t>
    </w:r>
    <w:r>
      <w:fldChar w:fldCharType="begin"/>
    </w:r>
    <w:r>
      <w:instrText>page</w:instrText>
    </w:r>
    <w:r>
      <w:fldChar w:fldCharType="separate"/>
    </w:r>
    <w:r w:rsidR="009B1B6A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95C78B" w14:textId="77777777" w:rsidR="000E4E08" w:rsidRDefault="000E4E08">
      <w:pPr>
        <w:spacing w:before="0" w:after="0"/>
      </w:pPr>
      <w:r>
        <w:separator/>
      </w:r>
    </w:p>
  </w:footnote>
  <w:footnote w:type="continuationSeparator" w:id="0">
    <w:p w14:paraId="5CBEE69B" w14:textId="77777777" w:rsidR="000E4E08" w:rsidRDefault="000E4E08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ook w:val="04A0" w:firstRow="1" w:lastRow="0" w:firstColumn="1" w:lastColumn="0" w:noHBand="0" w:noVBand="1"/>
    </w:tblPr>
    <w:tblGrid>
      <w:gridCol w:w="5040"/>
      <w:gridCol w:w="5040"/>
    </w:tblGrid>
    <w:tr w:rsidR="00C47A1D" w14:paraId="7ACB5999" w14:textId="77777777">
      <w:tc>
        <w:tcPr>
          <w:tcW w:w="2500" w:type="pct"/>
          <w:vAlign w:val="bottom"/>
        </w:tcPr>
        <w:p w14:paraId="604A2D80" w14:textId="35831C48" w:rsidR="00C47A1D" w:rsidRPr="009B1B6A" w:rsidRDefault="006D0E37">
          <w:proofErr w:type="spellStart"/>
          <w:proofErr w:type="gramStart"/>
          <w:r w:rsidRPr="000B1B47">
            <w:t>TeamID</w:t>
          </w:r>
          <w:proofErr w:type="spellEnd"/>
          <w:r w:rsidRPr="000B1B47">
            <w:t xml:space="preserve"> :</w:t>
          </w:r>
          <w:proofErr w:type="gramEnd"/>
          <w:r w:rsidRPr="000B1B47">
            <w:t xml:space="preserve"> </w:t>
          </w:r>
          <w:r w:rsidR="00683736">
            <w:t>13</w:t>
          </w:r>
        </w:p>
        <w:p w14:paraId="6960BD0A" w14:textId="3F4109AA" w:rsidR="0074538C" w:rsidRPr="009B1B6A" w:rsidRDefault="006D0E37">
          <w:r w:rsidRPr="009B1B6A">
            <w:t xml:space="preserve">Student </w:t>
          </w:r>
          <w:proofErr w:type="gramStart"/>
          <w:r w:rsidRPr="009B1B6A">
            <w:t>ID :</w:t>
          </w:r>
          <w:proofErr w:type="gramEnd"/>
          <w:r w:rsidRPr="009B1B6A">
            <w:t xml:space="preserve"> 12</w:t>
          </w:r>
          <w:r w:rsidR="00683736">
            <w:t>181457</w:t>
          </w:r>
          <w:r w:rsidR="0074538C">
            <w:t>, 12181461</w:t>
          </w:r>
        </w:p>
        <w:p w14:paraId="2CAA1B7F" w14:textId="0C550AC0" w:rsidR="00683736" w:rsidRDefault="006D0E37">
          <w:pPr>
            <w:spacing w:after="0"/>
          </w:pPr>
          <w:proofErr w:type="gramStart"/>
          <w:r w:rsidRPr="009B1B6A">
            <w:t>Name :</w:t>
          </w:r>
          <w:proofErr w:type="gramEnd"/>
          <w:r w:rsidRPr="009B1B6A">
            <w:t xml:space="preserve"> </w:t>
          </w:r>
          <w:r w:rsidR="00683736">
            <w:rPr>
              <w:rFonts w:hint="eastAsia"/>
            </w:rPr>
            <w:t>김범수</w:t>
          </w:r>
          <w:r w:rsidR="0074538C">
            <w:rPr>
              <w:rFonts w:hint="eastAsia"/>
            </w:rPr>
            <w:t>,</w:t>
          </w:r>
          <w:r w:rsidR="0074538C">
            <w:t xml:space="preserve"> </w:t>
          </w:r>
          <w:r w:rsidR="0074538C">
            <w:rPr>
              <w:rFonts w:hint="eastAsia"/>
            </w:rPr>
            <w:t>김성현</w:t>
          </w:r>
        </w:p>
      </w:tc>
      <w:sdt>
        <w:sdtPr>
          <w:rPr>
            <w:noProof/>
          </w:rPr>
          <w:alias w:val="그림을 바꾸려면 아이콘을 클릭하세요."/>
          <w:tag w:val="그림을 바꾸려면 아이콘을 클릭하세요."/>
          <w:id w:val="-423115271"/>
          <w:picture/>
        </w:sdtPr>
        <w:sdtContent>
          <w:tc>
            <w:tcPr>
              <w:tcW w:w="2500" w:type="pct"/>
              <w:vAlign w:val="bottom"/>
            </w:tcPr>
            <w:p w14:paraId="14ED9DCC" w14:textId="77777777" w:rsidR="00C47A1D" w:rsidRDefault="006D0E37">
              <w:pPr>
                <w:pStyle w:val="a3"/>
              </w:pPr>
              <w:r w:rsidRPr="006D0E37">
                <w:rPr>
                  <w:noProof/>
                </w:rPr>
                <w:drawing>
                  <wp:inline distT="0" distB="0" distL="0" distR="0" wp14:anchorId="174FE64B" wp14:editId="6F429952">
                    <wp:extent cx="1847850" cy="733425"/>
                    <wp:effectExtent l="0" t="0" r="0" b="9525"/>
                    <wp:docPr id="2" name="그림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847850" cy="733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tc>
        </w:sdtContent>
      </w:sdt>
    </w:tr>
  </w:tbl>
  <w:p w14:paraId="66392F27" w14:textId="77777777" w:rsidR="00C47A1D" w:rsidRDefault="00C47A1D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szQzMDMwNTQxMje3MDJU0lEKTi0uzszPAykwqgUAQyJ/HSwAAAA="/>
  </w:docVars>
  <w:rsids>
    <w:rsidRoot w:val="006D0E37"/>
    <w:rsid w:val="00005AA9"/>
    <w:rsid w:val="00013FB6"/>
    <w:rsid w:val="0005421C"/>
    <w:rsid w:val="00061675"/>
    <w:rsid w:val="0006372D"/>
    <w:rsid w:val="0006470E"/>
    <w:rsid w:val="00093FEE"/>
    <w:rsid w:val="000A71F9"/>
    <w:rsid w:val="000B1B47"/>
    <w:rsid w:val="000E4E08"/>
    <w:rsid w:val="0010767D"/>
    <w:rsid w:val="001C21DD"/>
    <w:rsid w:val="001C2906"/>
    <w:rsid w:val="00213BBD"/>
    <w:rsid w:val="00215943"/>
    <w:rsid w:val="002220F0"/>
    <w:rsid w:val="002D6024"/>
    <w:rsid w:val="003047C6"/>
    <w:rsid w:val="00320ED6"/>
    <w:rsid w:val="003909D3"/>
    <w:rsid w:val="0048152B"/>
    <w:rsid w:val="0049278F"/>
    <w:rsid w:val="00534BBF"/>
    <w:rsid w:val="005A4C2E"/>
    <w:rsid w:val="005B7CD5"/>
    <w:rsid w:val="00611951"/>
    <w:rsid w:val="00636714"/>
    <w:rsid w:val="00660648"/>
    <w:rsid w:val="00680DFF"/>
    <w:rsid w:val="00683736"/>
    <w:rsid w:val="006942E0"/>
    <w:rsid w:val="006B1E04"/>
    <w:rsid w:val="006B254C"/>
    <w:rsid w:val="006D0E37"/>
    <w:rsid w:val="006E136E"/>
    <w:rsid w:val="00711683"/>
    <w:rsid w:val="0072265C"/>
    <w:rsid w:val="0074538C"/>
    <w:rsid w:val="00791958"/>
    <w:rsid w:val="007B28B4"/>
    <w:rsid w:val="007C1D08"/>
    <w:rsid w:val="007E3037"/>
    <w:rsid w:val="007E6810"/>
    <w:rsid w:val="008431EC"/>
    <w:rsid w:val="0087307E"/>
    <w:rsid w:val="008744D9"/>
    <w:rsid w:val="008B0881"/>
    <w:rsid w:val="008C6E60"/>
    <w:rsid w:val="00905888"/>
    <w:rsid w:val="009272A9"/>
    <w:rsid w:val="009324FC"/>
    <w:rsid w:val="00995C4D"/>
    <w:rsid w:val="009B1B6A"/>
    <w:rsid w:val="009B27C9"/>
    <w:rsid w:val="009B6160"/>
    <w:rsid w:val="009D05B1"/>
    <w:rsid w:val="00A0553A"/>
    <w:rsid w:val="00A11A7A"/>
    <w:rsid w:val="00A230EE"/>
    <w:rsid w:val="00A47028"/>
    <w:rsid w:val="00A53423"/>
    <w:rsid w:val="00A73374"/>
    <w:rsid w:val="00A754BA"/>
    <w:rsid w:val="00A90279"/>
    <w:rsid w:val="00AF020D"/>
    <w:rsid w:val="00B41B90"/>
    <w:rsid w:val="00B949F1"/>
    <w:rsid w:val="00BC1544"/>
    <w:rsid w:val="00BD55CF"/>
    <w:rsid w:val="00BE1D28"/>
    <w:rsid w:val="00BE4491"/>
    <w:rsid w:val="00C40C1F"/>
    <w:rsid w:val="00C47A1D"/>
    <w:rsid w:val="00C614C9"/>
    <w:rsid w:val="00C957E0"/>
    <w:rsid w:val="00CD21B0"/>
    <w:rsid w:val="00CE47E3"/>
    <w:rsid w:val="00D31225"/>
    <w:rsid w:val="00D927AA"/>
    <w:rsid w:val="00DB17B3"/>
    <w:rsid w:val="00DC6126"/>
    <w:rsid w:val="00E053A5"/>
    <w:rsid w:val="00E138A0"/>
    <w:rsid w:val="00E14DE7"/>
    <w:rsid w:val="00E17150"/>
    <w:rsid w:val="00E7466E"/>
    <w:rsid w:val="00E908EB"/>
    <w:rsid w:val="00EA6EBC"/>
    <w:rsid w:val="00EB48C1"/>
    <w:rsid w:val="00EB7DC8"/>
    <w:rsid w:val="00ED0C6F"/>
    <w:rsid w:val="00ED20EC"/>
    <w:rsid w:val="00F02122"/>
    <w:rsid w:val="00F40F98"/>
    <w:rsid w:val="00F72031"/>
    <w:rsid w:val="00F77BB7"/>
    <w:rsid w:val="00F87C09"/>
    <w:rsid w:val="00FB2FFE"/>
    <w:rsid w:val="00FC322C"/>
    <w:rsid w:val="00FC37A1"/>
    <w:rsid w:val="00FD265E"/>
    <w:rsid w:val="00FE6834"/>
    <w:rsid w:val="00FF0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447863"/>
  <w15:chartTrackingRefBased/>
  <w15:docId w15:val="{E277BA93-7597-4580-9573-F7854CC67C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595959" w:themeColor="text1" w:themeTint="A6"/>
        <w:lang w:val="en-US" w:eastAsia="ko-KR" w:bidi="ar-SA"/>
      </w:rPr>
    </w:rPrDefault>
    <w:pPrDefault>
      <w:pPr>
        <w:spacing w:before="40" w:after="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kern w:val="20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pBdr>
        <w:top w:val="single" w:sz="4" w:space="4" w:color="7E97AD" w:themeColor="accent1"/>
        <w:left w:val="single" w:sz="4" w:space="6" w:color="7E97AD" w:themeColor="accent1"/>
        <w:bottom w:val="single" w:sz="4" w:space="4" w:color="7E97AD" w:themeColor="accent1"/>
        <w:right w:val="single" w:sz="4" w:space="6" w:color="7E97AD" w:themeColor="accent1"/>
      </w:pBdr>
      <w:shd w:val="clear" w:color="auto" w:fill="7E97AD" w:themeFill="accent1"/>
      <w:spacing w:before="360" w:after="240"/>
      <w:ind w:left="144" w:right="144"/>
      <w:outlineLvl w:val="0"/>
    </w:pPr>
    <w:rPr>
      <w:rFonts w:asciiTheme="majorHAnsi" w:eastAsiaTheme="majorEastAsia" w:hAnsiTheme="majorHAnsi" w:cstheme="majorBidi"/>
      <w:caps/>
      <w:color w:val="FFFFFF" w:themeColor="background1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680"/>
        <w:tab w:val="right" w:pos="9360"/>
      </w:tabs>
      <w:spacing w:before="0" w:after="0"/>
      <w:jc w:val="right"/>
    </w:pPr>
  </w:style>
  <w:style w:type="character" w:customStyle="1" w:styleId="Char">
    <w:name w:val="머리글 Char"/>
    <w:basedOn w:val="a0"/>
    <w:link w:val="a3"/>
    <w:uiPriority w:val="99"/>
    <w:rPr>
      <w:kern w:val="20"/>
    </w:rPr>
  </w:style>
  <w:style w:type="paragraph" w:styleId="a4">
    <w:name w:val="footer"/>
    <w:basedOn w:val="a"/>
    <w:link w:val="Char0"/>
    <w:uiPriority w:val="99"/>
    <w:unhideWhenUsed/>
    <w:pPr>
      <w:pBdr>
        <w:top w:val="single" w:sz="4" w:space="6" w:color="B1C0CD" w:themeColor="accent1" w:themeTint="99"/>
        <w:left w:val="single" w:sz="2" w:space="4" w:color="FFFFFF" w:themeColor="background1"/>
      </w:pBdr>
      <w:spacing w:after="0"/>
      <w:ind w:right="101"/>
    </w:pPr>
  </w:style>
  <w:style w:type="character" w:customStyle="1" w:styleId="Char0">
    <w:name w:val="바닥글 Char"/>
    <w:basedOn w:val="a0"/>
    <w:link w:val="a4"/>
    <w:uiPriority w:val="99"/>
    <w:rPr>
      <w:kern w:val="20"/>
    </w:rPr>
  </w:style>
  <w:style w:type="paragraph" w:styleId="a5">
    <w:name w:val="No Spacing"/>
    <w:link w:val="Char1"/>
    <w:uiPriority w:val="1"/>
    <w:qFormat/>
    <w:pPr>
      <w:spacing w:before="0" w:after="0"/>
    </w:pPr>
  </w:style>
  <w:style w:type="character" w:styleId="a6">
    <w:name w:val="Strong"/>
    <w:basedOn w:val="a0"/>
    <w:uiPriority w:val="1"/>
    <w:unhideWhenUsed/>
    <w:qFormat/>
    <w:rPr>
      <w:b/>
      <w:bCs/>
    </w:rPr>
  </w:style>
  <w:style w:type="character" w:customStyle="1" w:styleId="Char1">
    <w:name w:val="간격 없음 Char"/>
    <w:basedOn w:val="a0"/>
    <w:link w:val="a5"/>
    <w:uiPriority w:val="1"/>
  </w:style>
  <w:style w:type="table" w:customStyle="1" w:styleId="a7">
    <w:name w:val="표 눈금"/>
    <w:basedOn w:val="a1"/>
    <w:uiPriority w:val="59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Title"/>
    <w:basedOn w:val="a"/>
    <w:next w:val="a"/>
    <w:link w:val="Char2"/>
    <w:uiPriority w:val="10"/>
    <w:qFormat/>
    <w:pPr>
      <w:spacing w:before="480" w:after="160"/>
    </w:pPr>
    <w:rPr>
      <w:rFonts w:asciiTheme="majorHAnsi" w:eastAsiaTheme="majorEastAsia" w:hAnsiTheme="majorHAnsi" w:cstheme="majorBidi"/>
      <w:caps/>
      <w:color w:val="7E97AD" w:themeColor="accent1"/>
      <w:kern w:val="28"/>
      <w:sz w:val="48"/>
      <w:szCs w:val="48"/>
    </w:rPr>
  </w:style>
  <w:style w:type="character" w:customStyle="1" w:styleId="Char2">
    <w:name w:val="제목 Char"/>
    <w:basedOn w:val="a0"/>
    <w:link w:val="a8"/>
    <w:uiPriority w:val="10"/>
    <w:rPr>
      <w:rFonts w:asciiTheme="majorHAnsi" w:eastAsiaTheme="majorEastAsia" w:hAnsiTheme="majorHAnsi" w:cstheme="majorBidi"/>
      <w:caps/>
      <w:color w:val="7E97AD" w:themeColor="accent1"/>
      <w:kern w:val="28"/>
      <w:sz w:val="48"/>
      <w:szCs w:val="48"/>
    </w:rPr>
  </w:style>
  <w:style w:type="character" w:customStyle="1" w:styleId="a9">
    <w:name w:val="개체 틀 텍스트"/>
    <w:basedOn w:val="a0"/>
    <w:uiPriority w:val="99"/>
    <w:semiHidden/>
    <w:rPr>
      <w:color w:val="808080"/>
    </w:rPr>
  </w:style>
  <w:style w:type="paragraph" w:styleId="aa">
    <w:name w:val="Closing"/>
    <w:basedOn w:val="a"/>
    <w:link w:val="Char3"/>
    <w:uiPriority w:val="99"/>
    <w:unhideWhenUsed/>
    <w:pPr>
      <w:spacing w:before="600" w:after="80"/>
    </w:pPr>
  </w:style>
  <w:style w:type="character" w:customStyle="1" w:styleId="Char3">
    <w:name w:val="맺음말 Char"/>
    <w:basedOn w:val="a0"/>
    <w:link w:val="aa"/>
    <w:uiPriority w:val="99"/>
    <w:rPr>
      <w:kern w:val="20"/>
    </w:rPr>
  </w:style>
  <w:style w:type="table" w:customStyle="1" w:styleId="ab">
    <w:name w:val="상황 보고서 표"/>
    <w:basedOn w:val="a1"/>
    <w:uiPriority w:val="99"/>
    <w:tblPr>
      <w:tblBorders>
        <w:insideH w:val="single" w:sz="4" w:space="0" w:color="BFBFBF" w:themeColor="background1" w:themeShade="BF"/>
      </w:tblBorders>
    </w:tblPr>
    <w:tblStylePr w:type="firstRow">
      <w:rPr>
        <w:rFonts w:asciiTheme="majorHAnsi" w:hAnsiTheme="majorHAnsi"/>
        <w:caps/>
        <w:smallCaps w:val="0"/>
        <w:color w:val="577188" w:themeColor="accent1" w:themeShade="BF"/>
      </w:rPr>
      <w:tblPr/>
      <w:tcPr>
        <w:vAlign w:val="bottom"/>
      </w:tcPr>
    </w:tblStylePr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theme="majorBidi"/>
      <w:caps/>
      <w:color w:val="FFFFFF" w:themeColor="background1"/>
      <w:kern w:val="20"/>
      <w:sz w:val="22"/>
      <w:szCs w:val="22"/>
      <w:shd w:val="clear" w:color="auto" w:fill="7E97AD" w:themeFill="accent1"/>
    </w:rPr>
  </w:style>
  <w:style w:type="table" w:styleId="ac">
    <w:name w:val="Table Grid"/>
    <w:basedOn w:val="a1"/>
    <w:uiPriority w:val="59"/>
    <w:rsid w:val="00F72031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List Paragraph"/>
    <w:basedOn w:val="a"/>
    <w:uiPriority w:val="34"/>
    <w:qFormat/>
    <w:rsid w:val="00B949F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31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oleObject" Target="embeddings/oleObject1.bin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47" Type="http://schemas.openxmlformats.org/officeDocument/2006/relationships/image" Target="media/image35.png"/><Relationship Id="rId50" Type="http://schemas.openxmlformats.org/officeDocument/2006/relationships/image" Target="media/image36.png"/><Relationship Id="rId55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4.png"/><Relationship Id="rId53" Type="http://schemas.openxmlformats.org/officeDocument/2006/relationships/oleObject" Target="embeddings/oleObject8.bin"/><Relationship Id="rId5" Type="http://schemas.openxmlformats.org/officeDocument/2006/relationships/settings" Target="settings.xml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48" Type="http://schemas.openxmlformats.org/officeDocument/2006/relationships/oleObject" Target="embeddings/oleObject5.bin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oleObject" Target="embeddings/oleObject7.bin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oleObject" Target="embeddings/oleObject4.bin"/><Relationship Id="rId20" Type="http://schemas.openxmlformats.org/officeDocument/2006/relationships/image" Target="media/image12.png"/><Relationship Id="rId41" Type="http://schemas.openxmlformats.org/officeDocument/2006/relationships/oleObject" Target="embeddings/oleObject2.bin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oleObject" Target="embeddings/oleObject6.bin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oleObject" Target="embeddings/oleObject3.bin"/><Relationship Id="rId52" Type="http://schemas.openxmlformats.org/officeDocument/2006/relationships/image" Target="media/image3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Park\AppData\Roaming\Microsoft\Templates\&#54532;&#47196;&#51229;&#53944;%20&#49345;&#53468;%20&#48372;&#44256;&#49436;.dotx" TargetMode="External"/></Relationships>
</file>

<file path=word/theme/theme1.xml><?xml version="1.0" encoding="utf-8"?>
<a:theme xmlns:a="http://schemas.openxmlformats.org/drawingml/2006/main" name="Business Set Blue">
  <a:themeElements>
    <a:clrScheme name="word_design_set">
      <a:dk1>
        <a:srgbClr val="000000"/>
      </a:dk1>
      <a:lt1>
        <a:srgbClr val="FFFFFF"/>
      </a:lt1>
      <a:dk2>
        <a:srgbClr val="1F2123"/>
      </a:dk2>
      <a:lt2>
        <a:srgbClr val="DC9E1F"/>
      </a:lt2>
      <a:accent1>
        <a:srgbClr val="7E97AD"/>
      </a:accent1>
      <a:accent2>
        <a:srgbClr val="CC8E60"/>
      </a:accent2>
      <a:accent3>
        <a:srgbClr val="7A6A60"/>
      </a:accent3>
      <a:accent4>
        <a:srgbClr val="B4936D"/>
      </a:accent4>
      <a:accent5>
        <a:srgbClr val="67787B"/>
      </a:accent5>
      <a:accent6>
        <a:srgbClr val="9D936F"/>
      </a:accent6>
      <a:hlink>
        <a:srgbClr val="646464"/>
      </a:hlink>
      <a:folHlink>
        <a:srgbClr val="969696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SelectedStyle="\APA.XSL" StyleName="APA"/>
</file>

<file path=customXml/item2.xml><?xml version="1.0" encoding="utf-8"?>
<mappings xmlns="http://schemas.microsoft.com/pics">
  <picture>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</picture>
</mappings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9BD85BA9-29C9-426D-B410-E6F3F4B55F3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7E18979-C756-43FD-9D2A-15203E6A502A}">
  <ds:schemaRefs>
    <ds:schemaRef ds:uri="http://schemas.microsoft.com/pics"/>
  </ds:schemaRefs>
</ds:datastoreItem>
</file>

<file path=customXml/itemProps3.xml><?xml version="1.0" encoding="utf-8"?>
<ds:datastoreItem xmlns:ds="http://schemas.openxmlformats.org/officeDocument/2006/customXml" ds:itemID="{EE56569E-F68D-4421-A99A-59DDA5FC626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프로젝트 상태 보고서</Template>
  <TotalTime>200</TotalTime>
  <Pages>17</Pages>
  <Words>477</Words>
  <Characters>2725</Characters>
  <Application>Microsoft Office Word</Application>
  <DocSecurity>0</DocSecurity>
  <Lines>22</Lines>
  <Paragraphs>6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JPark</dc:creator>
  <cp:keywords/>
  <cp:lastModifiedBy>김범수</cp:lastModifiedBy>
  <cp:revision>82</cp:revision>
  <dcterms:created xsi:type="dcterms:W3CDTF">2019-09-17T10:08:00Z</dcterms:created>
  <dcterms:modified xsi:type="dcterms:W3CDTF">2022-11-12T00:03:00Z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TC027909449991</vt:lpwstr>
  </property>
</Properties>
</file>