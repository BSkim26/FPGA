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C94FD" w14:textId="36D43A44" w:rsidR="00C47A1D" w:rsidRPr="009B1B6A" w:rsidRDefault="006D0E37">
      <w:pPr>
        <w:pStyle w:val="a8"/>
        <w:rPr>
          <w:rFonts w:ascii="맑은 고딕" w:eastAsia="맑은 고딕" w:hAnsi="맑은 고딕"/>
          <w:b/>
          <w:color w:val="002060"/>
          <w:sz w:val="52"/>
        </w:rPr>
      </w:pPr>
      <w:r w:rsidRPr="009B1B6A">
        <w:rPr>
          <w:rFonts w:ascii="맑은 고딕" w:eastAsia="맑은 고딕" w:hAnsi="맑은 고딕" w:hint="eastAsia"/>
          <w:b/>
          <w:color w:val="002060"/>
          <w:sz w:val="52"/>
        </w:rPr>
        <w:t xml:space="preserve">Lab1. </w:t>
      </w:r>
    </w:p>
    <w:p w14:paraId="0DFD887B" w14:textId="4B24FB1E" w:rsidR="00534BBF" w:rsidRPr="00534BBF" w:rsidRDefault="00F02122" w:rsidP="00534BBF">
      <w:pPr>
        <w:pStyle w:val="1"/>
        <w:rPr>
          <w:rFonts w:ascii="맑은 고딕" w:eastAsia="맑은 고딕" w:hAnsi="맑은 고딕"/>
          <w:b/>
          <w:sz w:val="26"/>
        </w:rPr>
      </w:pPr>
      <w:r>
        <w:rPr>
          <w:rFonts w:ascii="맑은 고딕" w:eastAsia="맑은 고딕" w:hAnsi="맑은 고딕" w:hint="eastAsia"/>
          <w:b/>
          <w:sz w:val="26"/>
        </w:rPr>
        <w:t>H</w:t>
      </w:r>
      <w:r>
        <w:rPr>
          <w:rFonts w:ascii="맑은 고딕" w:eastAsia="맑은 고딕" w:hAnsi="맑은 고딕"/>
          <w:b/>
          <w:sz w:val="26"/>
        </w:rPr>
        <w:t>omework1</w:t>
      </w:r>
      <w:r w:rsidR="006D0E37" w:rsidRPr="009B1B6A">
        <w:rPr>
          <w:rFonts w:ascii="맑은 고딕" w:eastAsia="맑은 고딕" w:hAnsi="맑은 고딕" w:hint="eastAsia"/>
          <w:b/>
          <w:sz w:val="26"/>
        </w:rPr>
        <w:t xml:space="preserve">. </w:t>
      </w:r>
      <w:r w:rsidR="00C514F8">
        <w:rPr>
          <w:rFonts w:ascii="맑은 고딕" w:eastAsia="맑은 고딕" w:hAnsi="맑은 고딕"/>
          <w:b/>
          <w:sz w:val="26"/>
        </w:rPr>
        <w:t>8-bit binary to bcd converter</w:t>
      </w:r>
    </w:p>
    <w:p w14:paraId="526998FF" w14:textId="6E3C98DE" w:rsidR="00534BBF" w:rsidRDefault="00534BBF" w:rsidP="00534BBF">
      <w:r>
        <w:rPr>
          <w:rFonts w:hint="eastAsia"/>
          <w:b/>
          <w:sz w:val="24"/>
        </w:rPr>
        <w:t>V</w:t>
      </w:r>
      <w:r>
        <w:rPr>
          <w:b/>
          <w:sz w:val="24"/>
        </w:rPr>
        <w:t xml:space="preserve">erilog </w:t>
      </w:r>
      <w:r w:rsidR="00791958">
        <w:rPr>
          <w:rFonts w:hint="eastAsia"/>
          <w:b/>
          <w:sz w:val="24"/>
        </w:rPr>
        <w:t xml:space="preserve"> </w:t>
      </w:r>
      <w:r w:rsidR="00791958">
        <w:rPr>
          <w:b/>
          <w:sz w:val="24"/>
        </w:rPr>
        <w:t xml:space="preserve">Code /  </w:t>
      </w:r>
      <w:r w:rsidR="00791958">
        <w:rPr>
          <w:rFonts w:hint="eastAsia"/>
          <w:b/>
          <w:sz w:val="24"/>
        </w:rPr>
        <w:t>주석</w:t>
      </w:r>
    </w:p>
    <w:p w14:paraId="381F3EF6" w14:textId="174ECD0E" w:rsidR="00534BBF" w:rsidRDefault="00BE6254" w:rsidP="00534BBF">
      <w:r>
        <w:t>Add3.v</w:t>
      </w:r>
    </w:p>
    <w:p w14:paraId="21BF326B" w14:textId="6F980BE2" w:rsidR="00534BBF" w:rsidRDefault="004118B7" w:rsidP="00534BBF">
      <w:r>
        <w:rPr>
          <w:noProof/>
        </w:rPr>
        <w:drawing>
          <wp:inline distT="0" distB="0" distL="0" distR="0" wp14:anchorId="298AB2B2" wp14:editId="06686FDC">
            <wp:extent cx="6400800" cy="19716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B8AC9" w14:textId="451D4569" w:rsidR="00441117" w:rsidRDefault="00441117" w:rsidP="00534BBF"/>
    <w:p w14:paraId="0EFCB73F" w14:textId="06FCA97C" w:rsidR="00BE6254" w:rsidRDefault="00BE6254" w:rsidP="00534BBF">
      <w:r>
        <w:rPr>
          <w:rFonts w:hint="eastAsia"/>
        </w:rPr>
        <w:t>b</w:t>
      </w:r>
      <w:r>
        <w:t>inarytoBCD</w:t>
      </w:r>
    </w:p>
    <w:p w14:paraId="1D2F7702" w14:textId="3521D74A" w:rsidR="00BE6254" w:rsidRDefault="00BE6254" w:rsidP="00534BBF">
      <w:r>
        <w:rPr>
          <w:noProof/>
        </w:rPr>
        <w:lastRenderedPageBreak/>
        <w:drawing>
          <wp:inline distT="0" distB="0" distL="0" distR="0" wp14:anchorId="5F36BDE3" wp14:editId="1B876B08">
            <wp:extent cx="6391275" cy="546735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E9582" w14:textId="6E4D135D" w:rsidR="00BE6254" w:rsidRDefault="00BE6254" w:rsidP="00534BBF"/>
    <w:p w14:paraId="1DECBCB1" w14:textId="24BD917A" w:rsidR="00BE6254" w:rsidRDefault="00BE6254" w:rsidP="00534BBF"/>
    <w:p w14:paraId="6659076D" w14:textId="77777777" w:rsidR="00791958" w:rsidRDefault="00791958" w:rsidP="00791958">
      <w:r>
        <w:rPr>
          <w:b/>
          <w:sz w:val="24"/>
        </w:rPr>
        <w:t xml:space="preserve">Synthesis Report </w:t>
      </w:r>
    </w:p>
    <w:p w14:paraId="7A77829A" w14:textId="5D18835B" w:rsidR="00791958" w:rsidRDefault="00BE6254" w:rsidP="008B0881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79C68132" wp14:editId="763A53D4">
            <wp:extent cx="4475818" cy="4429125"/>
            <wp:effectExtent l="0" t="0" r="127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686" cy="443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A0C5C" w14:textId="77777777" w:rsidR="00791958" w:rsidRDefault="00791958" w:rsidP="008B0881">
      <w:pPr>
        <w:rPr>
          <w:b/>
          <w:sz w:val="24"/>
        </w:rPr>
      </w:pPr>
    </w:p>
    <w:p w14:paraId="2A1E5B0A" w14:textId="007ED0EB" w:rsidR="008B0881" w:rsidRPr="00791958" w:rsidRDefault="008B0881" w:rsidP="008B0881">
      <w:r>
        <w:rPr>
          <w:rFonts w:hint="eastAsia"/>
          <w:b/>
          <w:sz w:val="24"/>
        </w:rPr>
        <w:t>T</w:t>
      </w:r>
      <w:r>
        <w:rPr>
          <w:b/>
          <w:sz w:val="24"/>
        </w:rPr>
        <w:t>est Bench Code</w:t>
      </w:r>
    </w:p>
    <w:p w14:paraId="7A7CB86F" w14:textId="1782C259" w:rsidR="00534BBF" w:rsidRDefault="00BE6254" w:rsidP="00534BBF">
      <w:r>
        <w:rPr>
          <w:rFonts w:hint="eastAsia"/>
          <w:noProof/>
        </w:rPr>
        <w:drawing>
          <wp:inline distT="0" distB="0" distL="0" distR="0" wp14:anchorId="0E669FAF" wp14:editId="27A050EC">
            <wp:extent cx="6400800" cy="2619375"/>
            <wp:effectExtent l="0" t="0" r="0" b="9525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58272" w14:textId="77777777" w:rsidR="008B0881" w:rsidRPr="008B0881" w:rsidRDefault="008B0881" w:rsidP="00534BBF"/>
    <w:p w14:paraId="1DBC74D6" w14:textId="5A18FEC5" w:rsidR="00534BBF" w:rsidRDefault="00791958" w:rsidP="00534BBF">
      <w:r>
        <w:rPr>
          <w:b/>
          <w:sz w:val="24"/>
        </w:rPr>
        <w:t>Simulation Result</w:t>
      </w:r>
    </w:p>
    <w:p w14:paraId="61DAE89E" w14:textId="185D8B9C" w:rsidR="00534BBF" w:rsidRDefault="00BE6254" w:rsidP="00534BBF">
      <w:r>
        <w:rPr>
          <w:noProof/>
        </w:rPr>
        <w:lastRenderedPageBreak/>
        <w:drawing>
          <wp:inline distT="0" distB="0" distL="0" distR="0" wp14:anchorId="66F53086" wp14:editId="33C14414">
            <wp:extent cx="6400800" cy="6858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ADC0D" w14:textId="04E2CDFB" w:rsidR="00534BBF" w:rsidRDefault="00534BBF" w:rsidP="00534BBF"/>
    <w:p w14:paraId="7DCDB592" w14:textId="69EDB8C4" w:rsidR="00F1760C" w:rsidRDefault="00F1760C" w:rsidP="00534BBF"/>
    <w:p w14:paraId="63AFC9EB" w14:textId="0C04D8CC" w:rsidR="00F1760C" w:rsidRDefault="00F1760C" w:rsidP="00534BBF"/>
    <w:p w14:paraId="40328F6C" w14:textId="77777777" w:rsidR="00534BBF" w:rsidRDefault="00534BBF" w:rsidP="006D0E37"/>
    <w:tbl>
      <w:tblPr>
        <w:tblStyle w:val="ab"/>
        <w:tblW w:w="0" w:type="auto"/>
        <w:tblBorders>
          <w:insideH w:val="single" w:sz="12" w:space="0" w:color="67787B" w:themeColor="accent5"/>
        </w:tblBorders>
        <w:tblLook w:val="04A0" w:firstRow="1" w:lastRow="0" w:firstColumn="1" w:lastColumn="0" w:noHBand="0" w:noVBand="1"/>
      </w:tblPr>
      <w:tblGrid>
        <w:gridCol w:w="10080"/>
      </w:tblGrid>
      <w:tr w:rsidR="006D0E37" w14:paraId="1961326E" w14:textId="77777777" w:rsidTr="009B1B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80" w:type="dxa"/>
          </w:tcPr>
          <w:p w14:paraId="485FAC48" w14:textId="124E577C" w:rsidR="006D0E37" w:rsidRPr="009B1B6A" w:rsidRDefault="00791958" w:rsidP="006D0E37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D</w:t>
            </w:r>
            <w:r>
              <w:rPr>
                <w:b/>
                <w:sz w:val="24"/>
              </w:rPr>
              <w:t>iscussion</w:t>
            </w:r>
          </w:p>
        </w:tc>
      </w:tr>
      <w:tr w:rsidR="006D0E37" w14:paraId="410ADE10" w14:textId="77777777" w:rsidTr="009B1B6A">
        <w:tc>
          <w:tcPr>
            <w:tcW w:w="10080" w:type="dxa"/>
          </w:tcPr>
          <w:p w14:paraId="480C68D8" w14:textId="6FC07506" w:rsidR="006B254C" w:rsidRDefault="009B1B6A" w:rsidP="006B254C">
            <w:r>
              <w:rPr>
                <w:rFonts w:hint="eastAsia"/>
              </w:rPr>
              <w:t>.</w:t>
            </w:r>
            <w:r w:rsidR="006B254C">
              <w:rPr>
                <w:rFonts w:hint="eastAsia"/>
              </w:rPr>
              <w:t xml:space="preserve"> - Verilog Coding</w:t>
            </w:r>
            <w:r w:rsidR="006B254C">
              <w:rPr>
                <w:rFonts w:hint="eastAsia"/>
              </w:rPr>
              <w:t>을</w:t>
            </w:r>
            <w:r w:rsidR="006B254C">
              <w:rPr>
                <w:rFonts w:hint="eastAsia"/>
              </w:rPr>
              <w:t xml:space="preserve"> </w:t>
            </w:r>
            <w:r w:rsidR="006B254C">
              <w:rPr>
                <w:rFonts w:hint="eastAsia"/>
              </w:rPr>
              <w:t>시작하기</w:t>
            </w:r>
            <w:r w:rsidR="006B254C">
              <w:rPr>
                <w:rFonts w:hint="eastAsia"/>
              </w:rPr>
              <w:t xml:space="preserve"> </w:t>
            </w:r>
            <w:r w:rsidR="006B254C">
              <w:rPr>
                <w:rFonts w:hint="eastAsia"/>
              </w:rPr>
              <w:t>전</w:t>
            </w:r>
            <w:r w:rsidR="006B254C">
              <w:rPr>
                <w:rFonts w:hint="eastAsia"/>
              </w:rPr>
              <w:t xml:space="preserve"> </w:t>
            </w:r>
            <w:r w:rsidR="006B254C">
              <w:rPr>
                <w:rFonts w:hint="eastAsia"/>
              </w:rPr>
              <w:t>작성한</w:t>
            </w:r>
            <w:r w:rsidR="006B254C">
              <w:rPr>
                <w:rFonts w:hint="eastAsia"/>
              </w:rPr>
              <w:t xml:space="preserve"> Block Diagram</w:t>
            </w:r>
          </w:p>
          <w:p w14:paraId="45566463" w14:textId="022BC54F" w:rsidR="00C65B98" w:rsidRDefault="00C65B98" w:rsidP="006B254C">
            <w:r>
              <w:object w:dxaOrig="4320" w:dyaOrig="4307" w14:anchorId="0210816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237.05pt" o:ole="">
                  <v:imagedata r:id="rId14" o:title=""/>
                </v:shape>
                <o:OLEObject Type="Embed" ProgID="PBrush" ShapeID="_x0000_i1025" DrawAspect="Content" ObjectID="_1726392337" r:id="rId15"/>
              </w:object>
            </w:r>
            <w:r w:rsidR="00C64AE4">
              <w:rPr>
                <w:noProof/>
              </w:rPr>
              <w:drawing>
                <wp:inline distT="0" distB="0" distL="0" distR="0" wp14:anchorId="643D13E8" wp14:editId="46D015AD">
                  <wp:extent cx="2162175" cy="2991913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960" cy="3005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B8F77" w14:textId="35EA2D94" w:rsidR="00F159EE" w:rsidRDefault="00F159EE" w:rsidP="006B254C"/>
          <w:p w14:paraId="3E03F789" w14:textId="1E62B732" w:rsidR="00C65B98" w:rsidRDefault="00C65B98" w:rsidP="006B254C">
            <w:r>
              <w:rPr>
                <w:rFonts w:hint="eastAsia"/>
              </w:rPr>
              <w:t>-</w:t>
            </w:r>
            <w:r>
              <w:t>Add-3 Module                                                                                   -Binary to BCD Converter(8bit)</w:t>
            </w:r>
          </w:p>
          <w:p w14:paraId="1F1F028F" w14:textId="68F58FE5" w:rsidR="006B254C" w:rsidRDefault="006B254C" w:rsidP="006B254C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Verilog Module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설명</w:t>
            </w:r>
          </w:p>
          <w:p w14:paraId="0E3A1892" w14:textId="088D5340" w:rsidR="00366ECE" w:rsidRDefault="00C64AE4" w:rsidP="006B254C">
            <w:r>
              <w:rPr>
                <w:rFonts w:hint="eastAsia"/>
              </w:rPr>
              <w:t>이번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실습에서는</w:t>
            </w:r>
            <w:r>
              <w:rPr>
                <w:rFonts w:hint="eastAsia"/>
              </w:rPr>
              <w:t xml:space="preserve"> </w:t>
            </w:r>
            <w:r>
              <w:t xml:space="preserve">Add3Module </w:t>
            </w:r>
            <w:r>
              <w:rPr>
                <w:rFonts w:hint="eastAsia"/>
              </w:rPr>
              <w:t>하나를</w:t>
            </w:r>
            <w:r>
              <w:rPr>
                <w:rFonts w:hint="eastAsia"/>
              </w:rPr>
              <w:t xml:space="preserve"> </w:t>
            </w:r>
            <w:r w:rsidR="00992CCC">
              <w:t>Dataflow</w:t>
            </w:r>
            <w:r>
              <w:t xml:space="preserve"> level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설계하였다</w:t>
            </w:r>
            <w:r>
              <w:rPr>
                <w:rFonts w:hint="eastAsia"/>
              </w:rPr>
              <w:t>.</w:t>
            </w:r>
          </w:p>
          <w:p w14:paraId="080EF91A" w14:textId="4FB18C95" w:rsidR="00C64AE4" w:rsidRDefault="00C64AE4" w:rsidP="006B254C">
            <w:r>
              <w:rPr>
                <w:rFonts w:hint="eastAsia"/>
              </w:rPr>
              <w:t>8</w:t>
            </w:r>
            <w:r>
              <w:t>bit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t>A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계산을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진행하였다</w:t>
            </w:r>
            <w:r>
              <w:rPr>
                <w:rFonts w:hint="eastAsia"/>
              </w:rPr>
              <w:t>.</w:t>
            </w:r>
          </w:p>
          <w:p w14:paraId="696B1A73" w14:textId="1DE00169" w:rsidR="00C64AE4" w:rsidRDefault="00C64AE4" w:rsidP="006B254C">
            <w:r>
              <w:rPr>
                <w:rFonts w:hint="eastAsia"/>
              </w:rPr>
              <w:t>C</w:t>
            </w:r>
            <w:r>
              <w:t>1~C7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이용하여</w:t>
            </w:r>
            <w:r>
              <w:rPr>
                <w:rFonts w:hint="eastAsia"/>
              </w:rPr>
              <w:t xml:space="preserve"> b</w:t>
            </w:r>
            <w:r>
              <w:t>inary code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>BCD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변경시켰다</w:t>
            </w:r>
            <w:r>
              <w:rPr>
                <w:rFonts w:hint="eastAsia"/>
              </w:rPr>
              <w:t>.</w:t>
            </w:r>
          </w:p>
          <w:p w14:paraId="2EAE5952" w14:textId="2F9E3290" w:rsidR="00366ECE" w:rsidRDefault="00C64AE4" w:rsidP="006B254C">
            <w:r>
              <w:object w:dxaOrig="7605" w:dyaOrig="10185" w14:anchorId="72E7DE95">
                <v:shape id="_x0000_i1026" type="#_x0000_t75" style="width:130.4pt;height:174.55pt" o:ole="">
                  <v:imagedata r:id="rId17" o:title=""/>
                </v:shape>
                <o:OLEObject Type="Embed" ProgID="PBrush" ShapeID="_x0000_i1026" DrawAspect="Content" ObjectID="_1726392338" r:id="rId18"/>
              </w:object>
            </w:r>
          </w:p>
          <w:p w14:paraId="63068724" w14:textId="77777777" w:rsidR="004118B7" w:rsidRDefault="004118B7" w:rsidP="006B254C"/>
          <w:p w14:paraId="3EA72371" w14:textId="0946D626" w:rsidR="00C64AE4" w:rsidRDefault="00C64AE4" w:rsidP="006B254C"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t>C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동작한다</w:t>
            </w:r>
            <w:r>
              <w:rPr>
                <w:rFonts w:hint="eastAsia"/>
              </w:rPr>
              <w:t>.</w:t>
            </w:r>
          </w:p>
          <w:p w14:paraId="39F98F93" w14:textId="066EED2B" w:rsidR="00992CCC" w:rsidRDefault="00C64AE4" w:rsidP="006B254C">
            <w:r>
              <w:rPr>
                <w:rFonts w:hint="eastAsia"/>
              </w:rPr>
              <w:t>3bi</w:t>
            </w:r>
            <w:r>
              <w:t>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더하거나</w:t>
            </w:r>
            <w:r>
              <w:rPr>
                <w:rFonts w:hint="eastAsia"/>
              </w:rPr>
              <w:t xml:space="preserve"> </w:t>
            </w:r>
            <w:r>
              <w:t>x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변경한다</w:t>
            </w:r>
            <w:r>
              <w:rPr>
                <w:rFonts w:hint="eastAsia"/>
              </w:rPr>
              <w:t>.</w:t>
            </w:r>
          </w:p>
          <w:p w14:paraId="688D2F7C" w14:textId="10F4FBD7" w:rsidR="00992CCC" w:rsidRDefault="00992CCC" w:rsidP="006B254C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t>C</w:t>
            </w:r>
            <w:r>
              <w:rPr>
                <w:rFonts w:hint="eastAsia"/>
              </w:rPr>
              <w:t>에는</w:t>
            </w:r>
            <w:r>
              <w:rPr>
                <w:rFonts w:hint="eastAsia"/>
              </w:rPr>
              <w:t xml:space="preserve"> </w:t>
            </w:r>
            <w:r>
              <w:t>10</w:t>
            </w:r>
            <w:r>
              <w:rPr>
                <w:rFonts w:hint="eastAsia"/>
              </w:rPr>
              <w:t>이상의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없다</w:t>
            </w:r>
            <w:r>
              <w:rPr>
                <w:rFonts w:hint="eastAsia"/>
              </w:rPr>
              <w:t>.</w:t>
            </w:r>
          </w:p>
          <w:p w14:paraId="216E2A65" w14:textId="7CA36B06" w:rsidR="00992CCC" w:rsidRDefault="00992CCC" w:rsidP="006B254C">
            <w:pPr>
              <w:rPr>
                <w:rFonts w:hint="eastAsia"/>
              </w:rPr>
            </w:pPr>
            <w:r>
              <w:rPr>
                <w:rFonts w:hint="eastAsia"/>
              </w:rPr>
              <w:t>따라서</w:t>
            </w:r>
            <w:r>
              <w:rPr>
                <w:rFonts w:hint="eastAsia"/>
              </w:rPr>
              <w:t xml:space="preserve"> 1</w:t>
            </w:r>
            <w:r>
              <w:t>0</w:t>
            </w:r>
            <w:r>
              <w:rPr>
                <w:rFonts w:hint="eastAsia"/>
              </w:rPr>
              <w:t>이상의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들어오면</w:t>
            </w:r>
            <w:r>
              <w:rPr>
                <w:rFonts w:hint="eastAsia"/>
              </w:rPr>
              <w:t xml:space="preserve"> </w:t>
            </w:r>
            <w:r>
              <w:t>x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표현하여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하였다</w:t>
            </w:r>
            <w:r>
              <w:rPr>
                <w:rFonts w:hint="eastAsia"/>
              </w:rPr>
              <w:t>.</w:t>
            </w:r>
          </w:p>
          <w:p w14:paraId="1FD1AA76" w14:textId="49853F64" w:rsidR="004118B7" w:rsidRDefault="004118B7" w:rsidP="004118B7">
            <w:r>
              <w:object w:dxaOrig="9555" w:dyaOrig="7635" w14:anchorId="50617BB7">
                <v:shape id="_x0000_i1027" type="#_x0000_t75" style="width:144.7pt;height:115.45pt" o:ole="">
                  <v:imagedata r:id="rId19" o:title=""/>
                </v:shape>
                <o:OLEObject Type="Embed" ProgID="PBrush" ShapeID="_x0000_i1027" DrawAspect="Content" ObjectID="_1726392339" r:id="rId20"/>
              </w:object>
            </w:r>
            <w:r>
              <w:object w:dxaOrig="7935" w:dyaOrig="7965" w14:anchorId="46D3F6E5">
                <v:shape id="_x0000_i1028" type="#_x0000_t75" style="width:114.1pt;height:114.8pt" o:ole="">
                  <v:imagedata r:id="rId21" o:title=""/>
                </v:shape>
                <o:OLEObject Type="Embed" ProgID="PBrush" ShapeID="_x0000_i1028" DrawAspect="Content" ObjectID="_1726392340" r:id="rId22"/>
              </w:object>
            </w:r>
            <w:r>
              <w:object w:dxaOrig="7245" w:dyaOrig="7455" w14:anchorId="4CB379BF">
                <v:shape id="_x0000_i1029" type="#_x0000_t75" style="width:107.3pt;height:110.05pt" o:ole="">
                  <v:imagedata r:id="rId23" o:title=""/>
                </v:shape>
                <o:OLEObject Type="Embed" ProgID="PBrush" ShapeID="_x0000_i1029" DrawAspect="Content" ObjectID="_1726392341" r:id="rId24"/>
              </w:object>
            </w:r>
            <w:r>
              <w:object w:dxaOrig="7035" w:dyaOrig="7515" w14:anchorId="1C5263F7">
                <v:shape id="_x0000_i1030" type="#_x0000_t75" style="width:125.65pt;height:109.35pt" o:ole="">
                  <v:imagedata r:id="rId25" o:title=""/>
                </v:shape>
                <o:OLEObject Type="Embed" ProgID="PBrush" ShapeID="_x0000_i1030" DrawAspect="Content" ObjectID="_1726392342" r:id="rId26"/>
              </w:object>
            </w:r>
          </w:p>
          <w:p w14:paraId="17DDC6F5" w14:textId="4759FCD2" w:rsidR="004118B7" w:rsidRPr="00C65B98" w:rsidRDefault="004118B7" w:rsidP="004118B7">
            <w:r>
              <w:t>Truth table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이용하여</w:t>
            </w:r>
            <w:r>
              <w:rPr>
                <w:rFonts w:hint="eastAsia"/>
              </w:rPr>
              <w:t xml:space="preserve"> </w:t>
            </w:r>
            <w:r>
              <w:t>S</w:t>
            </w:r>
            <w:r>
              <w:rPr>
                <w:rFonts w:hint="eastAsia"/>
              </w:rPr>
              <w:t>에대해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표현하면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  <w:p w14:paraId="24C96927" w14:textId="3B9339DC" w:rsidR="000A5F4C" w:rsidRDefault="000A5F4C" w:rsidP="006B254C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더하고</w:t>
            </w:r>
            <w:r>
              <w:rPr>
                <w:rFonts w:hint="eastAsia"/>
              </w:rPr>
              <w:t xml:space="preserve"> </w:t>
            </w:r>
            <w:r>
              <w:t>shift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303985DA" w14:textId="25B0CAEE" w:rsidR="00C64AE4" w:rsidRDefault="00C64AE4" w:rsidP="006B254C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t>C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되면</w:t>
            </w:r>
            <w:r>
              <w:rPr>
                <w:rFonts w:hint="eastAsia"/>
              </w:rPr>
              <w:t xml:space="preserve"> </w:t>
            </w:r>
            <w:r>
              <w:t>10bit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S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출력된다</w:t>
            </w:r>
            <w:r>
              <w:rPr>
                <w:rFonts w:hint="eastAsia"/>
              </w:rPr>
              <w:t>.</w:t>
            </w:r>
          </w:p>
          <w:p w14:paraId="10832EB1" w14:textId="11A614E5" w:rsidR="000A5F4C" w:rsidRDefault="00C64AE4" w:rsidP="006B254C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 w:rsidR="000A5F4C">
              <w:rPr>
                <w:rFonts w:hint="eastAsia"/>
              </w:rPr>
              <w:t>비트로</w:t>
            </w:r>
            <w:r w:rsidR="000A5F4C">
              <w:rPr>
                <w:rFonts w:hint="eastAsia"/>
              </w:rPr>
              <w:t xml:space="preserve"> </w:t>
            </w:r>
            <w:r w:rsidR="000A5F4C">
              <w:rPr>
                <w:rFonts w:hint="eastAsia"/>
              </w:rPr>
              <w:t>나누어</w:t>
            </w:r>
            <w:r w:rsidR="000A5F4C">
              <w:rPr>
                <w:rFonts w:hint="eastAsia"/>
              </w:rPr>
              <w:t xml:space="preserve"> </w:t>
            </w:r>
            <w:r w:rsidR="000A5F4C">
              <w:rPr>
                <w:rFonts w:hint="eastAsia"/>
              </w:rPr>
              <w:t>백의자리</w:t>
            </w:r>
            <w:r w:rsidR="000A5F4C">
              <w:rPr>
                <w:rFonts w:hint="eastAsia"/>
              </w:rPr>
              <w:t>,</w:t>
            </w:r>
            <w:r w:rsidR="000A5F4C">
              <w:t xml:space="preserve"> </w:t>
            </w:r>
            <w:r w:rsidR="000A5F4C">
              <w:rPr>
                <w:rFonts w:hint="eastAsia"/>
              </w:rPr>
              <w:t>십의자리</w:t>
            </w:r>
            <w:r w:rsidR="000A5F4C">
              <w:rPr>
                <w:rFonts w:hint="eastAsia"/>
              </w:rPr>
              <w:t>,</w:t>
            </w:r>
            <w:r w:rsidR="000A5F4C">
              <w:t xml:space="preserve"> </w:t>
            </w:r>
            <w:r w:rsidR="000A5F4C">
              <w:rPr>
                <w:rFonts w:hint="eastAsia"/>
              </w:rPr>
              <w:t>일의자리가</w:t>
            </w:r>
            <w:r w:rsidR="000A5F4C">
              <w:rPr>
                <w:rFonts w:hint="eastAsia"/>
              </w:rPr>
              <w:t xml:space="preserve"> </w:t>
            </w:r>
            <w:r w:rsidR="000A5F4C">
              <w:rPr>
                <w:rFonts w:hint="eastAsia"/>
              </w:rPr>
              <w:t>나오도록</w:t>
            </w:r>
            <w:r w:rsidR="000A5F4C">
              <w:rPr>
                <w:rFonts w:hint="eastAsia"/>
              </w:rPr>
              <w:t xml:space="preserve"> </w:t>
            </w:r>
            <w:r w:rsidR="000A5F4C">
              <w:rPr>
                <w:rFonts w:hint="eastAsia"/>
              </w:rPr>
              <w:t>하였다</w:t>
            </w:r>
            <w:r w:rsidR="000A5F4C">
              <w:rPr>
                <w:rFonts w:hint="eastAsia"/>
              </w:rPr>
              <w:t>.</w:t>
            </w:r>
          </w:p>
          <w:p w14:paraId="2B7C59FA" w14:textId="77777777" w:rsidR="00F019C0" w:rsidRDefault="00F019C0" w:rsidP="006B254C"/>
          <w:p w14:paraId="03B1E47F" w14:textId="6DDDEB10" w:rsidR="006B254C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Code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하는지</w:t>
            </w:r>
            <w:r>
              <w:rPr>
                <w:rFonts w:hint="eastAsia"/>
              </w:rPr>
              <w:t xml:space="preserve">? </w:t>
            </w:r>
            <w:r>
              <w:rPr>
                <w:rFonts w:hint="eastAsia"/>
              </w:rPr>
              <w:t>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하는지</w:t>
            </w:r>
            <w:r>
              <w:rPr>
                <w:rFonts w:hint="eastAsia"/>
              </w:rPr>
              <w:t>?</w:t>
            </w:r>
          </w:p>
          <w:p w14:paraId="34A9496D" w14:textId="77777777" w:rsidR="004118B7" w:rsidRDefault="000A5F4C" w:rsidP="006B254C">
            <w:r>
              <w:t>Code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먼저</w:t>
            </w:r>
            <w:r w:rsidR="004118B7">
              <w:rPr>
                <w:rFonts w:hint="eastAsia"/>
              </w:rPr>
              <w:t xml:space="preserve"> </w:t>
            </w:r>
            <w:r w:rsidR="004118B7">
              <w:t>binarytoBCD</w:t>
            </w:r>
            <w:r w:rsidR="004118B7">
              <w:rPr>
                <w:rFonts w:hint="eastAsia"/>
              </w:rPr>
              <w:t>에서</w:t>
            </w:r>
            <w:r w:rsidR="004118B7">
              <w:rPr>
                <w:rFonts w:hint="eastAsia"/>
              </w:rPr>
              <w:t xml:space="preserve"> </w:t>
            </w:r>
            <w:r w:rsidR="004118B7">
              <w:t>add3</w:t>
            </w:r>
            <w:r w:rsidR="004118B7">
              <w:rPr>
                <w:rFonts w:hint="eastAsia"/>
              </w:rPr>
              <w:t>를</w:t>
            </w:r>
            <w:r w:rsidR="004118B7">
              <w:rPr>
                <w:rFonts w:hint="eastAsia"/>
              </w:rPr>
              <w:t xml:space="preserve"> </w:t>
            </w:r>
            <w:r w:rsidR="004118B7">
              <w:rPr>
                <w:rFonts w:hint="eastAsia"/>
              </w:rPr>
              <w:t>불러오는</w:t>
            </w:r>
            <w:r w:rsidR="004118B7">
              <w:rPr>
                <w:rFonts w:hint="eastAsia"/>
              </w:rPr>
              <w:t xml:space="preserve"> </w:t>
            </w:r>
            <w:r w:rsidR="004118B7">
              <w:rPr>
                <w:rFonts w:hint="eastAsia"/>
              </w:rPr>
              <w:t>방식으로</w:t>
            </w:r>
            <w:r w:rsidR="004118B7">
              <w:rPr>
                <w:rFonts w:hint="eastAsia"/>
              </w:rPr>
              <w:t xml:space="preserve"> </w:t>
            </w:r>
            <w:r w:rsidR="004118B7">
              <w:rPr>
                <w:rFonts w:hint="eastAsia"/>
              </w:rPr>
              <w:t>구현하였다</w:t>
            </w:r>
            <w:r w:rsidR="004118B7">
              <w:rPr>
                <w:rFonts w:hint="eastAsia"/>
              </w:rPr>
              <w:t>.</w:t>
            </w:r>
          </w:p>
          <w:p w14:paraId="758FC90F" w14:textId="100F7342" w:rsidR="000A5F4C" w:rsidRDefault="000A5F4C" w:rsidP="006B254C">
            <w:r>
              <w:t>input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t xml:space="preserve">output, </w:t>
            </w:r>
            <w:r>
              <w:rPr>
                <w:rFonts w:hint="eastAsia"/>
              </w:rPr>
              <w:t>중간에</w:t>
            </w:r>
            <w:r>
              <w:rPr>
                <w:rFonts w:hint="eastAsia"/>
              </w:rPr>
              <w:t xml:space="preserve"> </w:t>
            </w:r>
            <w:r>
              <w:t>wir</w:t>
            </w:r>
            <w:r w:rsidR="004118B7">
              <w:t>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중간</w:t>
            </w:r>
            <w:r w:rsidR="00731572">
              <w:rPr>
                <w:rFonts w:hint="eastAsia"/>
              </w:rPr>
              <w:t xml:space="preserve"> </w:t>
            </w:r>
            <w:r w:rsidR="00731572">
              <w:rPr>
                <w:rFonts w:hint="eastAsia"/>
              </w:rPr>
              <w:t>값을</w:t>
            </w:r>
            <w:r w:rsidR="00731572">
              <w:rPr>
                <w:rFonts w:hint="eastAsia"/>
              </w:rPr>
              <w:t xml:space="preserve"> </w:t>
            </w:r>
            <w:r w:rsidR="00731572">
              <w:rPr>
                <w:rFonts w:hint="eastAsia"/>
              </w:rPr>
              <w:t>받을</w:t>
            </w:r>
            <w:r w:rsidR="00731572">
              <w:rPr>
                <w:rFonts w:hint="eastAsia"/>
              </w:rPr>
              <w:t xml:space="preserve"> </w:t>
            </w:r>
            <w:r w:rsidR="00731572">
              <w:rPr>
                <w:rFonts w:hint="eastAsia"/>
              </w:rPr>
              <w:t>수</w:t>
            </w:r>
            <w:r w:rsidR="00731572">
              <w:rPr>
                <w:rFonts w:hint="eastAsia"/>
              </w:rPr>
              <w:t xml:space="preserve"> </w:t>
            </w:r>
            <w:r w:rsidR="00731572">
              <w:rPr>
                <w:rFonts w:hint="eastAsia"/>
              </w:rPr>
              <w:t>있도록</w:t>
            </w:r>
            <w:r w:rsidR="00731572">
              <w:rPr>
                <w:rFonts w:hint="eastAsia"/>
              </w:rPr>
              <w:t xml:space="preserve"> </w:t>
            </w:r>
            <w:r w:rsidR="00731572">
              <w:rPr>
                <w:rFonts w:hint="eastAsia"/>
              </w:rPr>
              <w:t>설정하였다</w:t>
            </w:r>
            <w:r w:rsidR="00731572">
              <w:rPr>
                <w:rFonts w:hint="eastAsia"/>
              </w:rPr>
              <w:t>.</w:t>
            </w:r>
          </w:p>
          <w:p w14:paraId="50F8D824" w14:textId="152EE1F5" w:rsidR="00731572" w:rsidRDefault="004118B7" w:rsidP="006B254C"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C</w:t>
            </w:r>
            <w:r>
              <w:t>n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동일하도록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작성하고</w:t>
            </w:r>
            <w:r>
              <w:rPr>
                <w:rFonts w:hint="eastAsia"/>
              </w:rPr>
              <w:t xml:space="preserve"> </w:t>
            </w:r>
            <w:r>
              <w:t xml:space="preserve">add3 </w:t>
            </w:r>
            <w:r>
              <w:rPr>
                <w:rFonts w:hint="eastAsia"/>
              </w:rPr>
              <w:t>모듈을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불러와서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불러와</w:t>
            </w:r>
            <w:r>
              <w:rPr>
                <w:rFonts w:hint="eastAsia"/>
              </w:rPr>
              <w:t xml:space="preserve"> </w:t>
            </w:r>
            <w:r>
              <w:t>S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완성하였다</w:t>
            </w:r>
            <w:r>
              <w:rPr>
                <w:rFonts w:hint="eastAsia"/>
              </w:rPr>
              <w:t>.</w:t>
            </w:r>
          </w:p>
          <w:p w14:paraId="429F23BC" w14:textId="38976586" w:rsidR="004118B7" w:rsidRDefault="004118B7" w:rsidP="006B254C"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t>hund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tens, units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t>S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구분하여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입력하였다</w:t>
            </w:r>
            <w:r>
              <w:rPr>
                <w:rFonts w:hint="eastAsia"/>
              </w:rPr>
              <w:t>.</w:t>
            </w:r>
          </w:p>
          <w:p w14:paraId="4B29DFF6" w14:textId="77777777" w:rsidR="00272B65" w:rsidRDefault="00272B65" w:rsidP="006B254C"/>
          <w:p w14:paraId="5A97869F" w14:textId="231E9F12" w:rsidR="006B254C" w:rsidRDefault="006B254C" w:rsidP="006B254C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Test Bench Code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하는지</w:t>
            </w:r>
            <w:r>
              <w:rPr>
                <w:rFonts w:hint="eastAsia"/>
              </w:rPr>
              <w:t>?</w:t>
            </w:r>
          </w:p>
          <w:p w14:paraId="68C943C3" w14:textId="4F805E14" w:rsidR="004118B7" w:rsidRDefault="004118B7" w:rsidP="006B254C">
            <w:r>
              <w:t>Testbench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t>binarytoBCD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불러오고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 w:rsidR="0068683B">
              <w:rPr>
                <w:rFonts w:hint="eastAsia"/>
              </w:rPr>
              <w:t>연결하고</w:t>
            </w:r>
            <w:r w:rsidR="0068683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입력해주었다</w:t>
            </w:r>
            <w:r>
              <w:rPr>
                <w:rFonts w:hint="eastAsia"/>
              </w:rPr>
              <w:t>.</w:t>
            </w:r>
          </w:p>
          <w:p w14:paraId="044DA17A" w14:textId="703D9ED7" w:rsidR="004118B7" w:rsidRDefault="004118B7" w:rsidP="006B254C">
            <w:r>
              <w:rPr>
                <w:rFonts w:hint="eastAsia"/>
              </w:rPr>
              <w:lastRenderedPageBreak/>
              <w:t>0</w:t>
            </w:r>
            <w:r>
              <w:t>, 3, 56, 125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 w:rsidR="0068683B">
              <w:t>100s</w:t>
            </w:r>
            <w:r w:rsidR="0068683B">
              <w:rPr>
                <w:rFonts w:hint="eastAsia"/>
              </w:rPr>
              <w:t>의</w:t>
            </w:r>
            <w:r w:rsidR="0068683B">
              <w:rPr>
                <w:rFonts w:hint="eastAsia"/>
              </w:rPr>
              <w:t xml:space="preserve"> </w:t>
            </w:r>
            <w:r w:rsidR="0068683B">
              <w:t>delay</w:t>
            </w:r>
            <w:r w:rsidR="001428C2">
              <w:rPr>
                <w:rFonts w:hint="eastAsia"/>
              </w:rPr>
              <w:t>의</w:t>
            </w:r>
            <w:r w:rsidR="001428C2">
              <w:rPr>
                <w:rFonts w:hint="eastAsia"/>
              </w:rPr>
              <w:t xml:space="preserve"> </w:t>
            </w:r>
            <w:r w:rsidR="001428C2">
              <w:rPr>
                <w:rFonts w:hint="eastAsia"/>
              </w:rPr>
              <w:t>간격으로</w:t>
            </w:r>
            <w:r w:rsidR="001428C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표현하였</w:t>
            </w:r>
            <w:r w:rsidR="0068683B">
              <w:rPr>
                <w:rFonts w:hint="eastAsia"/>
              </w:rPr>
              <w:t>고</w:t>
            </w:r>
            <w:r w:rsidR="0068683B">
              <w:rPr>
                <w:rFonts w:hint="eastAsia"/>
              </w:rPr>
              <w:t xml:space="preserve"> </w:t>
            </w:r>
            <w:r w:rsidR="0068683B">
              <w:rPr>
                <w:rFonts w:hint="eastAsia"/>
              </w:rPr>
              <w:t>이에</w:t>
            </w:r>
            <w:r w:rsidR="0068683B">
              <w:rPr>
                <w:rFonts w:hint="eastAsia"/>
              </w:rPr>
              <w:t xml:space="preserve"> </w:t>
            </w:r>
            <w:r w:rsidR="0068683B">
              <w:rPr>
                <w:rFonts w:hint="eastAsia"/>
              </w:rPr>
              <w:t>따른</w:t>
            </w:r>
            <w:r w:rsidR="0068683B">
              <w:rPr>
                <w:rFonts w:hint="eastAsia"/>
              </w:rPr>
              <w:t xml:space="preserve"> </w:t>
            </w:r>
            <w:r w:rsidR="0068683B">
              <w:rPr>
                <w:rFonts w:hint="eastAsia"/>
              </w:rPr>
              <w:t>출력을</w:t>
            </w:r>
            <w:r w:rsidR="0068683B">
              <w:rPr>
                <w:rFonts w:hint="eastAsia"/>
              </w:rPr>
              <w:t xml:space="preserve"> </w:t>
            </w:r>
            <w:r w:rsidR="0068683B">
              <w:rPr>
                <w:rFonts w:hint="eastAsia"/>
              </w:rPr>
              <w:t>확인하였다</w:t>
            </w:r>
            <w:r w:rsidR="0068683B">
              <w:rPr>
                <w:rFonts w:hint="eastAsia"/>
              </w:rPr>
              <w:t>.</w:t>
            </w:r>
          </w:p>
          <w:p w14:paraId="78D40ABD" w14:textId="0E3745C0" w:rsidR="004118B7" w:rsidRDefault="004118B7" w:rsidP="006B254C"/>
          <w:p w14:paraId="797B995C" w14:textId="77777777" w:rsidR="002D7A71" w:rsidRPr="0068683B" w:rsidRDefault="002D7A71" w:rsidP="006B254C"/>
          <w:p w14:paraId="02145B3B" w14:textId="79ACE832" w:rsidR="006B254C" w:rsidRDefault="006B254C" w:rsidP="006B254C">
            <w:r>
              <w:rPr>
                <w:rFonts w:hint="eastAsia"/>
              </w:rPr>
              <w:t xml:space="preserve"> - Simulation </w:t>
            </w:r>
            <w:r>
              <w:rPr>
                <w:rFonts w:hint="eastAsia"/>
              </w:rPr>
              <w:t>파형이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그렇게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나온것인지</w:t>
            </w:r>
            <w:r>
              <w:rPr>
                <w:rFonts w:hint="eastAsia"/>
              </w:rPr>
              <w:t>?</w:t>
            </w:r>
          </w:p>
          <w:p w14:paraId="7954C9F6" w14:textId="029FC975" w:rsidR="004118B7" w:rsidRDefault="002D7A71" w:rsidP="006B254C">
            <w:r>
              <w:t xml:space="preserve">Simulation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백의자리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십의자리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일의자리가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정상적으로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표현되었다</w:t>
            </w:r>
            <w:r>
              <w:rPr>
                <w:rFonts w:hint="eastAsia"/>
              </w:rPr>
              <w:t>.</w:t>
            </w:r>
          </w:p>
          <w:p w14:paraId="47002C99" w14:textId="77777777" w:rsidR="002D7A71" w:rsidRDefault="002D7A71" w:rsidP="006B254C"/>
          <w:p w14:paraId="61FC9543" w14:textId="7E146A9C" w:rsidR="006B254C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Code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어디서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것인지</w:t>
            </w:r>
            <w:r>
              <w:rPr>
                <w:rFonts w:hint="eastAsia"/>
              </w:rPr>
              <w:t>?</w:t>
            </w:r>
            <w:r w:rsidR="002D7A71">
              <w:t xml:space="preserve"> </w:t>
            </w:r>
            <w:r w:rsidR="002D7A71">
              <w:rPr>
                <w:rFonts w:hint="eastAsia"/>
              </w:rPr>
              <w:t>문제없이</w:t>
            </w:r>
            <w:r w:rsidR="002D7A71">
              <w:rPr>
                <w:rFonts w:hint="eastAsia"/>
              </w:rPr>
              <w:t xml:space="preserve"> </w:t>
            </w:r>
            <w:r w:rsidR="002D7A71">
              <w:rPr>
                <w:rFonts w:hint="eastAsia"/>
              </w:rPr>
              <w:t>잘</w:t>
            </w:r>
            <w:r w:rsidR="002D7A71">
              <w:rPr>
                <w:rFonts w:hint="eastAsia"/>
              </w:rPr>
              <w:t xml:space="preserve"> </w:t>
            </w:r>
            <w:r w:rsidR="002D7A71">
              <w:rPr>
                <w:rFonts w:hint="eastAsia"/>
              </w:rPr>
              <w:t>동작하였다</w:t>
            </w:r>
            <w:r w:rsidR="002D7A71">
              <w:rPr>
                <w:rFonts w:hint="eastAsia"/>
              </w:rPr>
              <w:t>.</w:t>
            </w:r>
          </w:p>
          <w:p w14:paraId="5F57A968" w14:textId="051E3B0F" w:rsidR="009B1B6A" w:rsidRPr="009B1B6A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오류를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해결했다면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해결을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했고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발생하였는지</w:t>
            </w:r>
            <w:r>
              <w:rPr>
                <w:rFonts w:hint="eastAsia"/>
              </w:rPr>
              <w:t>?</w:t>
            </w:r>
            <w:r w:rsidR="002D7A71">
              <w:t xml:space="preserve">  </w:t>
            </w:r>
            <w:r w:rsidR="002D7A71">
              <w:rPr>
                <w:rFonts w:hint="eastAsia"/>
              </w:rPr>
              <w:t>문제없이</w:t>
            </w:r>
            <w:r w:rsidR="002D7A71">
              <w:rPr>
                <w:rFonts w:hint="eastAsia"/>
              </w:rPr>
              <w:t xml:space="preserve"> </w:t>
            </w:r>
            <w:r w:rsidR="002D7A71">
              <w:rPr>
                <w:rFonts w:hint="eastAsia"/>
              </w:rPr>
              <w:t>잘</w:t>
            </w:r>
            <w:r w:rsidR="002D7A71">
              <w:rPr>
                <w:rFonts w:hint="eastAsia"/>
              </w:rPr>
              <w:t xml:space="preserve"> </w:t>
            </w:r>
            <w:r w:rsidR="002D7A71">
              <w:rPr>
                <w:rFonts w:hint="eastAsia"/>
              </w:rPr>
              <w:t>동작하였다</w:t>
            </w:r>
            <w:r w:rsidR="002D7A71">
              <w:rPr>
                <w:rFonts w:hint="eastAsia"/>
              </w:rPr>
              <w:t>.</w:t>
            </w:r>
          </w:p>
        </w:tc>
      </w:tr>
    </w:tbl>
    <w:p w14:paraId="58F5D923" w14:textId="208FDCE9" w:rsidR="006D0E37" w:rsidRDefault="006D0E37" w:rsidP="006D0E37"/>
    <w:p w14:paraId="4A1A9270" w14:textId="7870AA93" w:rsidR="00F02122" w:rsidRDefault="00F02122" w:rsidP="006D0E37"/>
    <w:p w14:paraId="154CCC15" w14:textId="152942A8" w:rsidR="00F02122" w:rsidRDefault="00F02122" w:rsidP="006D0E37"/>
    <w:p w14:paraId="6AEEDE2D" w14:textId="68CE588F" w:rsidR="00FD265E" w:rsidRDefault="00FD265E" w:rsidP="006D0E37"/>
    <w:p w14:paraId="4F285BA9" w14:textId="77777777" w:rsidR="00FD265E" w:rsidRDefault="00FD265E" w:rsidP="006D0E37"/>
    <w:p w14:paraId="68AEECF6" w14:textId="19C59A52" w:rsidR="00F02122" w:rsidRDefault="00F02122" w:rsidP="006D0E37"/>
    <w:p w14:paraId="4CBE066B" w14:textId="77777777" w:rsidR="00F02122" w:rsidRPr="008744D9" w:rsidRDefault="00F02122" w:rsidP="006D0E37"/>
    <w:sectPr w:rsidR="00F02122" w:rsidRPr="008744D9">
      <w:footerReference w:type="default" r:id="rId27"/>
      <w:headerReference w:type="first" r:id="rId28"/>
      <w:pgSz w:w="12240" w:h="15840" w:code="1"/>
      <w:pgMar w:top="1440" w:right="1080" w:bottom="1080" w:left="1080" w:header="86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45A07" w14:textId="77777777" w:rsidR="000814EE" w:rsidRDefault="000814EE">
      <w:pPr>
        <w:spacing w:before="0" w:after="0"/>
      </w:pPr>
      <w:r>
        <w:separator/>
      </w:r>
    </w:p>
  </w:endnote>
  <w:endnote w:type="continuationSeparator" w:id="0">
    <w:p w14:paraId="18593BCE" w14:textId="77777777" w:rsidR="000814EE" w:rsidRDefault="000814E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53BD4" w14:textId="77777777" w:rsidR="00C47A1D" w:rsidRDefault="003909D3">
    <w:pPr>
      <w:pStyle w:val="a4"/>
    </w:pPr>
    <w:r>
      <w:rPr>
        <w:lang w:val="ko-KR"/>
      </w:rPr>
      <w:t>페이지</w:t>
    </w:r>
    <w:r>
      <w:rPr>
        <w:lang w:val="ko-KR"/>
      </w:rPr>
      <w:t xml:space="preserve"> </w:t>
    </w:r>
    <w:r>
      <w:fldChar w:fldCharType="begin"/>
    </w:r>
    <w:r>
      <w:instrText>page</w:instrText>
    </w:r>
    <w:r>
      <w:fldChar w:fldCharType="separate"/>
    </w:r>
    <w:r w:rsidR="009B1B6A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CA3714" w14:textId="77777777" w:rsidR="000814EE" w:rsidRDefault="000814EE">
      <w:pPr>
        <w:spacing w:before="0" w:after="0"/>
      </w:pPr>
      <w:r>
        <w:separator/>
      </w:r>
    </w:p>
  </w:footnote>
  <w:footnote w:type="continuationSeparator" w:id="0">
    <w:p w14:paraId="325007B5" w14:textId="77777777" w:rsidR="000814EE" w:rsidRDefault="000814E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ook w:val="04A0" w:firstRow="1" w:lastRow="0" w:firstColumn="1" w:lastColumn="0" w:noHBand="0" w:noVBand="1"/>
    </w:tblPr>
    <w:tblGrid>
      <w:gridCol w:w="5040"/>
      <w:gridCol w:w="5040"/>
    </w:tblGrid>
    <w:tr w:rsidR="00C47A1D" w14:paraId="7ACB5999" w14:textId="77777777">
      <w:tc>
        <w:tcPr>
          <w:tcW w:w="2500" w:type="pct"/>
          <w:vAlign w:val="bottom"/>
        </w:tcPr>
        <w:p w14:paraId="604A2D80" w14:textId="06D14289" w:rsidR="00C47A1D" w:rsidRPr="009B1B6A" w:rsidRDefault="006D0E37">
          <w:r w:rsidRPr="000B1B47">
            <w:t xml:space="preserve">TeamID : </w:t>
          </w:r>
        </w:p>
        <w:p w14:paraId="18C0848F" w14:textId="1B3A3E62" w:rsidR="00C47A1D" w:rsidRPr="009B1B6A" w:rsidRDefault="006D0E37">
          <w:r w:rsidRPr="009B1B6A">
            <w:t>Student ID : 12</w:t>
          </w:r>
          <w:r w:rsidR="00C64AE4">
            <w:t>181457</w:t>
          </w:r>
        </w:p>
        <w:p w14:paraId="2CAA1B7F" w14:textId="75CD8F76" w:rsidR="00C47A1D" w:rsidRDefault="006D0E37">
          <w:pPr>
            <w:spacing w:after="0"/>
          </w:pPr>
          <w:r w:rsidRPr="009B1B6A">
            <w:t xml:space="preserve">Name : </w:t>
          </w:r>
          <w:r w:rsidR="00C64AE4">
            <w:rPr>
              <w:rFonts w:hint="eastAsia"/>
            </w:rPr>
            <w:t>김범수</w:t>
          </w:r>
        </w:p>
      </w:tc>
      <w:sdt>
        <w:sdtPr>
          <w:rPr>
            <w:noProof/>
          </w:rPr>
          <w:alias w:val="그림을 바꾸려면 아이콘을 클릭하세요."/>
          <w:tag w:val="그림을 바꾸려면 아이콘을 클릭하세요."/>
          <w:id w:val="-423115271"/>
          <w:picture/>
        </w:sdtPr>
        <w:sdtContent>
          <w:tc>
            <w:tcPr>
              <w:tcW w:w="2500" w:type="pct"/>
              <w:vAlign w:val="bottom"/>
            </w:tcPr>
            <w:p w14:paraId="14ED9DCC" w14:textId="77777777" w:rsidR="00C47A1D" w:rsidRDefault="006D0E37">
              <w:pPr>
                <w:pStyle w:val="a3"/>
              </w:pPr>
              <w:r w:rsidRPr="006D0E37">
                <w:rPr>
                  <w:noProof/>
                </w:rPr>
                <w:drawing>
                  <wp:inline distT="0" distB="0" distL="0" distR="0" wp14:anchorId="174FE64B" wp14:editId="6F429952">
                    <wp:extent cx="1847850" cy="733425"/>
                    <wp:effectExtent l="0" t="0" r="0" b="9525"/>
                    <wp:docPr id="2" name="그림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47850" cy="733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</w:sdtContent>
      </w:sdt>
    </w:tr>
  </w:tbl>
  <w:p w14:paraId="66392F27" w14:textId="77777777" w:rsidR="00C47A1D" w:rsidRDefault="00C47A1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QzMDMwNTQxMje3MDJU0lEKTi0uzszPAykwqgUAQyJ/HSwAAAA="/>
  </w:docVars>
  <w:rsids>
    <w:rsidRoot w:val="006D0E37"/>
    <w:rsid w:val="00005AA9"/>
    <w:rsid w:val="00061675"/>
    <w:rsid w:val="000814EE"/>
    <w:rsid w:val="00093FEE"/>
    <w:rsid w:val="000A17BB"/>
    <w:rsid w:val="000A5F4C"/>
    <w:rsid w:val="000B1B47"/>
    <w:rsid w:val="0010767D"/>
    <w:rsid w:val="001428C2"/>
    <w:rsid w:val="00272B65"/>
    <w:rsid w:val="002D7A71"/>
    <w:rsid w:val="00366ECE"/>
    <w:rsid w:val="003909D3"/>
    <w:rsid w:val="004118B7"/>
    <w:rsid w:val="00437D77"/>
    <w:rsid w:val="00441117"/>
    <w:rsid w:val="005061E5"/>
    <w:rsid w:val="00534BBF"/>
    <w:rsid w:val="005A54DA"/>
    <w:rsid w:val="005B7CD5"/>
    <w:rsid w:val="005C7BF8"/>
    <w:rsid w:val="00660648"/>
    <w:rsid w:val="0068683B"/>
    <w:rsid w:val="006B254C"/>
    <w:rsid w:val="006D0E37"/>
    <w:rsid w:val="006E136E"/>
    <w:rsid w:val="006F05F4"/>
    <w:rsid w:val="00731572"/>
    <w:rsid w:val="00791958"/>
    <w:rsid w:val="007B28B4"/>
    <w:rsid w:val="008744D9"/>
    <w:rsid w:val="008B0881"/>
    <w:rsid w:val="009272A9"/>
    <w:rsid w:val="00977184"/>
    <w:rsid w:val="00992CCC"/>
    <w:rsid w:val="009B1B6A"/>
    <w:rsid w:val="00A96E04"/>
    <w:rsid w:val="00BD55CF"/>
    <w:rsid w:val="00BE6254"/>
    <w:rsid w:val="00C47A1D"/>
    <w:rsid w:val="00C514F8"/>
    <w:rsid w:val="00C64AE4"/>
    <w:rsid w:val="00C65B98"/>
    <w:rsid w:val="00C957E0"/>
    <w:rsid w:val="00E053A5"/>
    <w:rsid w:val="00E138A0"/>
    <w:rsid w:val="00E14DE7"/>
    <w:rsid w:val="00E908EB"/>
    <w:rsid w:val="00ED0C6F"/>
    <w:rsid w:val="00EF7C81"/>
    <w:rsid w:val="00F019C0"/>
    <w:rsid w:val="00F02122"/>
    <w:rsid w:val="00F159EE"/>
    <w:rsid w:val="00F1760C"/>
    <w:rsid w:val="00FD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447863"/>
  <w15:chartTrackingRefBased/>
  <w15:docId w15:val="{E277BA93-7597-4580-9573-F7854CC67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ko-KR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kern w:val="20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pBdr>
        <w:top w:val="single" w:sz="4" w:space="4" w:color="7E97AD" w:themeColor="accent1"/>
        <w:left w:val="single" w:sz="4" w:space="6" w:color="7E97AD" w:themeColor="accent1"/>
        <w:bottom w:val="single" w:sz="4" w:space="4" w:color="7E97AD" w:themeColor="accent1"/>
        <w:right w:val="single" w:sz="4" w:space="6" w:color="7E97AD" w:themeColor="accent1"/>
      </w:pBdr>
      <w:shd w:val="clear" w:color="auto" w:fill="7E97AD" w:themeFill="accent1"/>
      <w:spacing w:before="360" w:after="240"/>
      <w:ind w:left="144" w:right="144"/>
      <w:outlineLvl w:val="0"/>
    </w:pPr>
    <w:rPr>
      <w:rFonts w:asciiTheme="majorHAnsi" w:eastAsiaTheme="majorEastAsia" w:hAnsiTheme="majorHAnsi" w:cstheme="majorBidi"/>
      <w:caps/>
      <w:color w:val="FFFFFF" w:themeColor="background1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680"/>
        <w:tab w:val="right" w:pos="9360"/>
      </w:tabs>
      <w:spacing w:before="0" w:after="0"/>
      <w:jc w:val="right"/>
    </w:pPr>
  </w:style>
  <w:style w:type="character" w:customStyle="1" w:styleId="Char">
    <w:name w:val="머리글 Char"/>
    <w:basedOn w:val="a0"/>
    <w:link w:val="a3"/>
    <w:uiPriority w:val="99"/>
    <w:rPr>
      <w:kern w:val="20"/>
    </w:rPr>
  </w:style>
  <w:style w:type="paragraph" w:styleId="a4">
    <w:name w:val="footer"/>
    <w:basedOn w:val="a"/>
    <w:link w:val="Char0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/>
      <w:ind w:right="101"/>
    </w:pPr>
  </w:style>
  <w:style w:type="character" w:customStyle="1" w:styleId="Char0">
    <w:name w:val="바닥글 Char"/>
    <w:basedOn w:val="a0"/>
    <w:link w:val="a4"/>
    <w:uiPriority w:val="99"/>
    <w:rPr>
      <w:kern w:val="20"/>
    </w:rPr>
  </w:style>
  <w:style w:type="paragraph" w:styleId="a5">
    <w:name w:val="No Spacing"/>
    <w:link w:val="Char1"/>
    <w:uiPriority w:val="1"/>
    <w:qFormat/>
    <w:pPr>
      <w:spacing w:before="0" w:after="0"/>
    </w:pPr>
  </w:style>
  <w:style w:type="character" w:styleId="a6">
    <w:name w:val="Strong"/>
    <w:basedOn w:val="a0"/>
    <w:uiPriority w:val="1"/>
    <w:unhideWhenUsed/>
    <w:qFormat/>
    <w:rPr>
      <w:b/>
      <w:bCs/>
    </w:rPr>
  </w:style>
  <w:style w:type="character" w:customStyle="1" w:styleId="Char1">
    <w:name w:val="간격 없음 Char"/>
    <w:basedOn w:val="a0"/>
    <w:link w:val="a5"/>
    <w:uiPriority w:val="1"/>
  </w:style>
  <w:style w:type="table" w:customStyle="1" w:styleId="a7">
    <w:name w:val="표 눈금"/>
    <w:basedOn w:val="a1"/>
    <w:uiPriority w:val="59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a"/>
    <w:link w:val="Char2"/>
    <w:uiPriority w:val="10"/>
    <w:qFormat/>
    <w:pPr>
      <w:spacing w:before="480" w:after="160"/>
    </w:pPr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Char2">
    <w:name w:val="제목 Char"/>
    <w:basedOn w:val="a0"/>
    <w:link w:val="a8"/>
    <w:uiPriority w:val="10"/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a9">
    <w:name w:val="개체 틀 텍스트"/>
    <w:basedOn w:val="a0"/>
    <w:uiPriority w:val="99"/>
    <w:semiHidden/>
    <w:rPr>
      <w:color w:val="808080"/>
    </w:rPr>
  </w:style>
  <w:style w:type="paragraph" w:styleId="aa">
    <w:name w:val="Closing"/>
    <w:basedOn w:val="a"/>
    <w:link w:val="Char3"/>
    <w:uiPriority w:val="99"/>
    <w:unhideWhenUsed/>
    <w:pPr>
      <w:spacing w:before="600" w:after="80"/>
    </w:pPr>
  </w:style>
  <w:style w:type="character" w:customStyle="1" w:styleId="Char3">
    <w:name w:val="맺음말 Char"/>
    <w:basedOn w:val="a0"/>
    <w:link w:val="aa"/>
    <w:uiPriority w:val="99"/>
    <w:rPr>
      <w:kern w:val="20"/>
    </w:rPr>
  </w:style>
  <w:style w:type="table" w:customStyle="1" w:styleId="ab">
    <w:name w:val="상황 보고서 표"/>
    <w:basedOn w:val="a1"/>
    <w:uiPriority w:val="99"/>
    <w:tblPr>
      <w:tblBorders>
        <w:insideH w:val="single" w:sz="4" w:space="0" w:color="BFBFBF" w:themeColor="background1" w:themeShade="BF"/>
      </w:tblBorders>
    </w:tblPr>
    <w:tblStylePr w:type="firstRow">
      <w:rPr>
        <w:rFonts w:asciiTheme="majorHAnsi" w:hAnsiTheme="majorHAnsi"/>
        <w:caps/>
        <w:smallCaps w:val="0"/>
        <w:color w:val="577188" w:themeColor="accent1" w:themeShade="BF"/>
      </w:rPr>
      <w:tblPr/>
      <w:tcPr>
        <w:vAlign w:val="bottom"/>
      </w:tcPr>
    </w:tblStyle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aps/>
      <w:color w:val="FFFFFF" w:themeColor="background1"/>
      <w:kern w:val="20"/>
      <w:sz w:val="22"/>
      <w:szCs w:val="22"/>
      <w:shd w:val="clear" w:color="auto" w:fill="7E97AD" w:themeFill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3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oleObject" Target="embeddings/oleObject3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5.bin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4.bin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Park\AppData\Roaming\Microsoft\Templates\&#54532;&#47196;&#51229;&#53944;%20&#49345;&#53468;%20&#48372;&#44256;&#49436;.dotx" TargetMode="External"/></Relationships>
</file>

<file path=word/theme/theme1.xml><?xml version="1.0" encoding="utf-8"?>
<a:theme xmlns:a="http://schemas.openxmlformats.org/drawingml/2006/main" name="Business Set Blue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/>
</file>

<file path=customXml/item3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Props1.xml><?xml version="1.0" encoding="utf-8"?>
<ds:datastoreItem xmlns:ds="http://schemas.openxmlformats.org/officeDocument/2006/customXml" ds:itemID="{EE56569E-F68D-4421-A99A-59DDA5FC626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BD85BA9-29C9-426D-B410-E6F3F4B55F3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7E18979-C756-43FD-9D2A-15203E6A502A}">
  <ds:schemaRefs>
    <ds:schemaRef ds:uri="http://schemas.microsoft.com/pic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상태 보고서</Template>
  <TotalTime>139</TotalTime>
  <Pages>6</Pages>
  <Words>220</Words>
  <Characters>1255</Characters>
  <Application>Microsoft Office Word</Application>
  <DocSecurity>0</DocSecurity>
  <Lines>10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JPark</dc:creator>
  <cp:keywords/>
  <cp:lastModifiedBy>김범수</cp:lastModifiedBy>
  <cp:revision>31</cp:revision>
  <dcterms:created xsi:type="dcterms:W3CDTF">2019-09-17T10:08:00Z</dcterms:created>
  <dcterms:modified xsi:type="dcterms:W3CDTF">2022-10-04T03:39:00Z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TC027909449991</vt:lpwstr>
  </property>
</Properties>
</file>