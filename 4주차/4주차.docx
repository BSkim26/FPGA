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C94FD" w14:textId="36D43A44" w:rsidR="00C47A1D" w:rsidRPr="009B1B6A" w:rsidRDefault="006D0E37">
      <w:pPr>
        <w:pStyle w:val="a8"/>
        <w:rPr>
          <w:rFonts w:ascii="맑은 고딕" w:eastAsia="맑은 고딕" w:hAnsi="맑은 고딕"/>
          <w:b/>
          <w:color w:val="002060"/>
          <w:sz w:val="52"/>
        </w:rPr>
      </w:pPr>
      <w:bookmarkStart w:id="0" w:name="_Hlk115013573"/>
      <w:bookmarkEnd w:id="0"/>
      <w:r w:rsidRPr="009B1B6A">
        <w:rPr>
          <w:rFonts w:ascii="맑은 고딕" w:eastAsia="맑은 고딕" w:hAnsi="맑은 고딕" w:hint="eastAsia"/>
          <w:b/>
          <w:color w:val="002060"/>
          <w:sz w:val="52"/>
        </w:rPr>
        <w:t xml:space="preserve">Lab1. </w:t>
      </w:r>
    </w:p>
    <w:p w14:paraId="0DFD887B" w14:textId="7E10C81E" w:rsidR="00534BBF" w:rsidRPr="00534BBF" w:rsidRDefault="00F02122" w:rsidP="00534BBF">
      <w:pPr>
        <w:pStyle w:val="1"/>
        <w:rPr>
          <w:rFonts w:ascii="맑은 고딕" w:eastAsia="맑은 고딕" w:hAnsi="맑은 고딕"/>
          <w:b/>
          <w:sz w:val="26"/>
        </w:rPr>
      </w:pPr>
      <w:r>
        <w:rPr>
          <w:rFonts w:ascii="맑은 고딕" w:eastAsia="맑은 고딕" w:hAnsi="맑은 고딕" w:hint="eastAsia"/>
          <w:b/>
          <w:sz w:val="26"/>
        </w:rPr>
        <w:t>H</w:t>
      </w:r>
      <w:r>
        <w:rPr>
          <w:rFonts w:ascii="맑은 고딕" w:eastAsia="맑은 고딕" w:hAnsi="맑은 고딕"/>
          <w:b/>
          <w:sz w:val="26"/>
        </w:rPr>
        <w:t>omework1</w:t>
      </w:r>
      <w:r w:rsidR="006D0E37" w:rsidRPr="009B1B6A">
        <w:rPr>
          <w:rFonts w:ascii="맑은 고딕" w:eastAsia="맑은 고딕" w:hAnsi="맑은 고딕" w:hint="eastAsia"/>
          <w:b/>
          <w:sz w:val="26"/>
        </w:rPr>
        <w:t xml:space="preserve">. </w:t>
      </w:r>
      <w:r w:rsidR="00D659B2">
        <w:rPr>
          <w:rFonts w:ascii="맑은 고딕" w:eastAsia="맑은 고딕" w:hAnsi="맑은 고딕"/>
          <w:b/>
          <w:sz w:val="26"/>
        </w:rPr>
        <w:t>16</w:t>
      </w:r>
      <w:r w:rsidR="00D659B2">
        <w:rPr>
          <w:rFonts w:ascii="맑은 고딕" w:eastAsia="맑은 고딕" w:hAnsi="맑은 고딕" w:hint="eastAsia"/>
          <w:b/>
          <w:sz w:val="26"/>
        </w:rPr>
        <w:t>t</w:t>
      </w:r>
      <w:r w:rsidR="00D659B2">
        <w:rPr>
          <w:rFonts w:ascii="맑은 고딕" w:eastAsia="맑은 고딕" w:hAnsi="맑은 고딕"/>
          <w:b/>
          <w:sz w:val="26"/>
        </w:rPr>
        <w:t>o1 multiplexer</w:t>
      </w:r>
    </w:p>
    <w:p w14:paraId="0177D315" w14:textId="0D87B879" w:rsidR="001F5072" w:rsidRDefault="001F5072" w:rsidP="00534BBF">
      <w:pPr>
        <w:rPr>
          <w:b/>
          <w:sz w:val="24"/>
        </w:rPr>
      </w:pPr>
      <w:r>
        <w:rPr>
          <w:b/>
          <w:sz w:val="24"/>
        </w:rPr>
        <w:t>-4to1 Mux 5</w:t>
      </w:r>
      <w:r>
        <w:rPr>
          <w:rFonts w:hint="eastAsia"/>
          <w:b/>
          <w:sz w:val="24"/>
        </w:rPr>
        <w:t>개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INSTATIATION</w:t>
      </w:r>
    </w:p>
    <w:p w14:paraId="526998FF" w14:textId="72855E19" w:rsidR="00534BBF" w:rsidRDefault="00534BBF" w:rsidP="00534BBF">
      <w:pPr>
        <w:rPr>
          <w:b/>
          <w:sz w:val="24"/>
        </w:rPr>
      </w:pPr>
      <w:proofErr w:type="gramStart"/>
      <w:r>
        <w:rPr>
          <w:rFonts w:hint="eastAsia"/>
          <w:b/>
          <w:sz w:val="24"/>
        </w:rPr>
        <w:t>V</w:t>
      </w:r>
      <w:r>
        <w:rPr>
          <w:b/>
          <w:sz w:val="24"/>
        </w:rPr>
        <w:t xml:space="preserve">erilog </w:t>
      </w:r>
      <w:r w:rsidR="00791958">
        <w:rPr>
          <w:rFonts w:hint="eastAsia"/>
          <w:b/>
          <w:sz w:val="24"/>
        </w:rPr>
        <w:t xml:space="preserve"> </w:t>
      </w:r>
      <w:r w:rsidR="00791958">
        <w:rPr>
          <w:b/>
          <w:sz w:val="24"/>
        </w:rPr>
        <w:t>Code</w:t>
      </w:r>
      <w:proofErr w:type="gramEnd"/>
      <w:r w:rsidR="00791958">
        <w:rPr>
          <w:b/>
          <w:sz w:val="24"/>
        </w:rPr>
        <w:t xml:space="preserve"> /  </w:t>
      </w:r>
      <w:r w:rsidR="00791958">
        <w:rPr>
          <w:rFonts w:hint="eastAsia"/>
          <w:b/>
          <w:sz w:val="24"/>
        </w:rPr>
        <w:t>주석</w:t>
      </w:r>
    </w:p>
    <w:p w14:paraId="185B6DA2" w14:textId="463FDE5D" w:rsidR="00B16928" w:rsidRDefault="00B16928" w:rsidP="00534BBF">
      <w:r w:rsidRPr="00B16928">
        <w:t>Multiplexer</w:t>
      </w:r>
    </w:p>
    <w:p w14:paraId="381F3EF6" w14:textId="1B428056" w:rsidR="00534BBF" w:rsidRDefault="00B16928" w:rsidP="00534BBF">
      <w:r>
        <w:rPr>
          <w:noProof/>
        </w:rPr>
        <w:drawing>
          <wp:inline distT="0" distB="0" distL="0" distR="0" wp14:anchorId="1758A62D" wp14:editId="19DED87F">
            <wp:extent cx="5427952" cy="2329732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733" cy="233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21F5" w14:textId="26966B9C" w:rsidR="00B16928" w:rsidRDefault="00B16928" w:rsidP="00534BBF">
      <w:proofErr w:type="spellStart"/>
      <w:r w:rsidRPr="00B16928">
        <w:t>fourbitMUX</w:t>
      </w:r>
      <w:proofErr w:type="spellEnd"/>
    </w:p>
    <w:p w14:paraId="21BF326B" w14:textId="73AB1443" w:rsidR="00534BBF" w:rsidRDefault="00B16928" w:rsidP="00534BBF">
      <w:r>
        <w:rPr>
          <w:noProof/>
        </w:rPr>
        <w:drawing>
          <wp:inline distT="0" distB="0" distL="0" distR="0" wp14:anchorId="59E512C0" wp14:editId="255C7CE9">
            <wp:extent cx="6391275" cy="19812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1BC1" w14:textId="1875E5F0" w:rsidR="00B16928" w:rsidRDefault="00B16928" w:rsidP="00534BBF"/>
    <w:p w14:paraId="08675C8F" w14:textId="42005A47" w:rsidR="00506F04" w:rsidRDefault="00791958" w:rsidP="008B0881">
      <w:pPr>
        <w:rPr>
          <w:b/>
          <w:sz w:val="24"/>
        </w:rPr>
      </w:pPr>
      <w:r>
        <w:rPr>
          <w:b/>
          <w:sz w:val="24"/>
        </w:rPr>
        <w:t xml:space="preserve">Synthesis Report </w:t>
      </w:r>
    </w:p>
    <w:p w14:paraId="0EFBAEEA" w14:textId="523EB948" w:rsidR="00506F04" w:rsidRDefault="00506F04" w:rsidP="00506F04">
      <w:r>
        <w:rPr>
          <w:rFonts w:hint="eastAsia"/>
        </w:rPr>
        <w:t>R</w:t>
      </w:r>
      <w:r>
        <w:t>TL Schematic</w:t>
      </w:r>
    </w:p>
    <w:p w14:paraId="78BFCBEA" w14:textId="7ACB326F" w:rsidR="00506F04" w:rsidRDefault="00506F04" w:rsidP="00506F04">
      <w:r>
        <w:rPr>
          <w:noProof/>
        </w:rPr>
        <w:lastRenderedPageBreak/>
        <w:drawing>
          <wp:inline distT="0" distB="0" distL="0" distR="0" wp14:anchorId="4116B904" wp14:editId="4D516930">
            <wp:extent cx="2825175" cy="30575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961" cy="30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0418" w14:textId="77777777" w:rsidR="00506F04" w:rsidRDefault="00506F04" w:rsidP="00506F04"/>
    <w:p w14:paraId="2294393A" w14:textId="7EDCFB89" w:rsidR="00506F04" w:rsidRPr="00506F04" w:rsidRDefault="00506F04" w:rsidP="008B0881">
      <w:r>
        <w:t>SYNTHESIS Schematic</w:t>
      </w:r>
    </w:p>
    <w:p w14:paraId="7A77829A" w14:textId="79BDCAF0" w:rsidR="00791958" w:rsidRDefault="00B16928" w:rsidP="008B0881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8B930AA" wp14:editId="15FEDB19">
            <wp:extent cx="3429000" cy="322458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972" cy="322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484B" w14:textId="16ECAD4F" w:rsidR="00506F04" w:rsidRPr="00506F04" w:rsidRDefault="00506F04" w:rsidP="008B0881">
      <w:pPr>
        <w:rPr>
          <w:bCs/>
          <w:sz w:val="24"/>
        </w:rPr>
      </w:pPr>
      <w:r>
        <w:t>SYNTHESIS Utilization</w:t>
      </w:r>
    </w:p>
    <w:p w14:paraId="341A0C5C" w14:textId="6181ADEB" w:rsidR="00791958" w:rsidRDefault="00CA7DA4" w:rsidP="008B0881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E790BE9" wp14:editId="5A758D5A">
            <wp:extent cx="4038600" cy="685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02A3" w14:textId="10C166ED" w:rsidR="00CA7DA4" w:rsidRDefault="00CA7DA4" w:rsidP="008B0881">
      <w:pPr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1A3A4B28" wp14:editId="7AFA5A43">
            <wp:extent cx="3457575" cy="1408893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527" cy="141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E32">
        <w:rPr>
          <w:rFonts w:hint="eastAsia"/>
          <w:b/>
          <w:noProof/>
          <w:sz w:val="24"/>
        </w:rPr>
        <w:drawing>
          <wp:inline distT="0" distB="0" distL="0" distR="0" wp14:anchorId="55C40233" wp14:editId="5B95524A">
            <wp:extent cx="1979221" cy="1219200"/>
            <wp:effectExtent l="0" t="0" r="254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223" cy="121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408D" w14:textId="749DA2E0" w:rsidR="00506F04" w:rsidRPr="00506F04" w:rsidRDefault="00506F04" w:rsidP="008B0881">
      <w:pPr>
        <w:rPr>
          <w:bCs/>
          <w:sz w:val="24"/>
        </w:rPr>
      </w:pPr>
      <w:r>
        <w:t>SYNTHESIS Power</w:t>
      </w:r>
    </w:p>
    <w:p w14:paraId="1A692653" w14:textId="6E49E4AB" w:rsidR="00CA7DA4" w:rsidRDefault="00506F04" w:rsidP="008B0881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DF4EBA7" wp14:editId="7CF64D54">
            <wp:extent cx="4705350" cy="246605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562" cy="246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5A95" w14:textId="77777777" w:rsidR="00770E32" w:rsidRDefault="00770E32" w:rsidP="008B0881">
      <w:pPr>
        <w:rPr>
          <w:b/>
          <w:sz w:val="24"/>
        </w:rPr>
      </w:pPr>
    </w:p>
    <w:p w14:paraId="2A1E5B0A" w14:textId="007ED0EB" w:rsidR="008B0881" w:rsidRPr="00791958" w:rsidRDefault="008B0881" w:rsidP="008B0881">
      <w:r>
        <w:rPr>
          <w:rFonts w:hint="eastAsia"/>
          <w:b/>
          <w:sz w:val="24"/>
        </w:rPr>
        <w:t>T</w:t>
      </w:r>
      <w:r>
        <w:rPr>
          <w:b/>
          <w:sz w:val="24"/>
        </w:rPr>
        <w:t>est Bench Code</w:t>
      </w:r>
    </w:p>
    <w:p w14:paraId="7A7CB86F" w14:textId="018B7308" w:rsidR="00534BBF" w:rsidRDefault="00506F04" w:rsidP="00534BBF">
      <w:r>
        <w:rPr>
          <w:noProof/>
        </w:rPr>
        <w:drawing>
          <wp:inline distT="0" distB="0" distL="0" distR="0" wp14:anchorId="1467B873" wp14:editId="6BBC58DF">
            <wp:extent cx="3924300" cy="3080815"/>
            <wp:effectExtent l="0" t="0" r="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600" cy="30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58272" w14:textId="77777777" w:rsidR="008B0881" w:rsidRPr="008B0881" w:rsidRDefault="008B0881" w:rsidP="00534BBF"/>
    <w:p w14:paraId="1DBC74D6" w14:textId="5A18FEC5" w:rsidR="00534BBF" w:rsidRDefault="00791958" w:rsidP="00534BBF">
      <w:r>
        <w:rPr>
          <w:b/>
          <w:sz w:val="24"/>
        </w:rPr>
        <w:t>Simulation Result</w:t>
      </w:r>
    </w:p>
    <w:p w14:paraId="61DAE89E" w14:textId="26585333" w:rsidR="00534BBF" w:rsidRDefault="00B16928" w:rsidP="00534BBF">
      <w:r>
        <w:rPr>
          <w:noProof/>
        </w:rPr>
        <w:lastRenderedPageBreak/>
        <w:drawing>
          <wp:inline distT="0" distB="0" distL="0" distR="0" wp14:anchorId="64C59A6A" wp14:editId="69EC391F">
            <wp:extent cx="6400800" cy="14382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DC0D" w14:textId="33AA52A8" w:rsidR="00534BBF" w:rsidRDefault="00534BBF" w:rsidP="00534BBF"/>
    <w:p w14:paraId="2831C363" w14:textId="74769EA7" w:rsidR="001F5072" w:rsidRDefault="001F5072" w:rsidP="00534BBF">
      <w:r>
        <w:rPr>
          <w:b/>
          <w:sz w:val="24"/>
        </w:rPr>
        <w:t>-8to1 Mux 2</w:t>
      </w:r>
      <w:r>
        <w:rPr>
          <w:rFonts w:hint="eastAsia"/>
          <w:b/>
          <w:sz w:val="24"/>
        </w:rPr>
        <w:t>개</w:t>
      </w:r>
      <w:r>
        <w:rPr>
          <w:rFonts w:hint="eastAsia"/>
          <w:b/>
          <w:sz w:val="24"/>
        </w:rPr>
        <w:t>,</w:t>
      </w:r>
      <w:r>
        <w:rPr>
          <w:b/>
          <w:sz w:val="24"/>
        </w:rPr>
        <w:t xml:space="preserve"> 2to1 Mux 1</w:t>
      </w:r>
      <w:r>
        <w:rPr>
          <w:rFonts w:hint="eastAsia"/>
          <w:b/>
          <w:sz w:val="24"/>
        </w:rPr>
        <w:t>개를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Instantiation</w:t>
      </w:r>
    </w:p>
    <w:p w14:paraId="1415465C" w14:textId="4E21B158" w:rsidR="00506F04" w:rsidRDefault="00506F04" w:rsidP="00506F04">
      <w:pPr>
        <w:rPr>
          <w:b/>
          <w:sz w:val="24"/>
        </w:rPr>
      </w:pPr>
      <w:proofErr w:type="gramStart"/>
      <w:r>
        <w:rPr>
          <w:rFonts w:hint="eastAsia"/>
          <w:b/>
          <w:sz w:val="24"/>
        </w:rPr>
        <w:t>V</w:t>
      </w:r>
      <w:r>
        <w:rPr>
          <w:b/>
          <w:sz w:val="24"/>
        </w:rPr>
        <w:t xml:space="preserve">erilog 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Code</w:t>
      </w:r>
      <w:proofErr w:type="gramEnd"/>
      <w:r>
        <w:rPr>
          <w:b/>
          <w:sz w:val="24"/>
        </w:rPr>
        <w:t xml:space="preserve"> /  </w:t>
      </w:r>
      <w:r>
        <w:rPr>
          <w:rFonts w:hint="eastAsia"/>
          <w:b/>
          <w:sz w:val="24"/>
        </w:rPr>
        <w:t>주석</w:t>
      </w:r>
    </w:p>
    <w:p w14:paraId="626C443D" w14:textId="3830E629" w:rsidR="001F5072" w:rsidRPr="001F5072" w:rsidRDefault="001F5072" w:rsidP="00506F04">
      <w:pPr>
        <w:rPr>
          <w:bCs/>
          <w:sz w:val="24"/>
        </w:rPr>
      </w:pPr>
      <w:r>
        <w:t>MUX8bit</w:t>
      </w:r>
    </w:p>
    <w:p w14:paraId="7D9D5D79" w14:textId="68435781" w:rsidR="00506F04" w:rsidRDefault="001F5072" w:rsidP="00506F04">
      <w:pPr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75137C99" wp14:editId="032C18F7">
            <wp:extent cx="6208667" cy="2914650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778" cy="291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7C26" w14:textId="61E1F5A0" w:rsidR="001F5072" w:rsidRPr="001F5072" w:rsidRDefault="001F5072" w:rsidP="001F5072">
      <w:pPr>
        <w:rPr>
          <w:bCs/>
          <w:sz w:val="24"/>
        </w:rPr>
      </w:pPr>
      <w:r>
        <w:t>MUX2bit</w:t>
      </w:r>
    </w:p>
    <w:p w14:paraId="7A80D53D" w14:textId="77777777" w:rsidR="001F5072" w:rsidRDefault="001F5072" w:rsidP="00506F04">
      <w:pPr>
        <w:rPr>
          <w:b/>
          <w:sz w:val="24"/>
        </w:rPr>
      </w:pPr>
    </w:p>
    <w:p w14:paraId="0091BE74" w14:textId="78844091" w:rsidR="001F5072" w:rsidRDefault="001F5072" w:rsidP="00506F04">
      <w:pPr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035E0CFC" wp14:editId="718BACF3">
            <wp:extent cx="6208395" cy="2522160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91" cy="252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8976" w14:textId="0CB016D6" w:rsidR="001F5072" w:rsidRPr="001F5072" w:rsidRDefault="001F5072" w:rsidP="00506F04">
      <w:pPr>
        <w:rPr>
          <w:bCs/>
          <w:sz w:val="24"/>
        </w:rPr>
      </w:pPr>
      <w:r>
        <w:lastRenderedPageBreak/>
        <w:t>MUX16bit</w:t>
      </w:r>
    </w:p>
    <w:p w14:paraId="0EC2D52C" w14:textId="3169635D" w:rsidR="001F5072" w:rsidRDefault="001F5072" w:rsidP="00506F04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755D670" wp14:editId="4F45921F">
            <wp:extent cx="6219825" cy="221211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518" cy="22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E7D9" w14:textId="77777777" w:rsidR="001F5072" w:rsidRDefault="001F5072" w:rsidP="00506F04">
      <w:pPr>
        <w:rPr>
          <w:b/>
          <w:sz w:val="24"/>
        </w:rPr>
      </w:pPr>
    </w:p>
    <w:p w14:paraId="4ECDF44B" w14:textId="10603428" w:rsidR="00506F04" w:rsidRDefault="00506F04" w:rsidP="00506F04">
      <w:pPr>
        <w:rPr>
          <w:b/>
          <w:sz w:val="24"/>
        </w:rPr>
      </w:pPr>
      <w:r>
        <w:rPr>
          <w:b/>
          <w:sz w:val="24"/>
        </w:rPr>
        <w:t xml:space="preserve">Synthesis Report </w:t>
      </w:r>
    </w:p>
    <w:p w14:paraId="55BDA165" w14:textId="0EBBADD4" w:rsidR="009B2F75" w:rsidRPr="009B2F75" w:rsidRDefault="009B2F75" w:rsidP="00506F04">
      <w:r>
        <w:rPr>
          <w:rFonts w:hint="eastAsia"/>
        </w:rPr>
        <w:t>R</w:t>
      </w:r>
      <w:r>
        <w:t>TL Schematic</w:t>
      </w:r>
    </w:p>
    <w:p w14:paraId="2EFFDD08" w14:textId="7F22DE35" w:rsidR="00506F04" w:rsidRDefault="009B2F75" w:rsidP="00506F04">
      <w:pPr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602E4300" wp14:editId="5E1E6C20">
            <wp:extent cx="3581400" cy="150823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876" cy="15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A17E" w14:textId="6AD12607" w:rsidR="009B2F75" w:rsidRPr="009B2F75" w:rsidRDefault="009B2F75" w:rsidP="00506F04">
      <w:r>
        <w:t>SYNTHESIS Schematic</w:t>
      </w:r>
    </w:p>
    <w:p w14:paraId="146A20F0" w14:textId="49957E21" w:rsidR="009B2F75" w:rsidRDefault="009B2F75" w:rsidP="00506F04">
      <w:pPr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216B58DF" wp14:editId="22C20083">
            <wp:extent cx="3416378" cy="33147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049" cy="331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703C" w14:textId="77777777" w:rsidR="009B2F75" w:rsidRPr="00506F04" w:rsidRDefault="009B2F75" w:rsidP="009B2F75">
      <w:pPr>
        <w:rPr>
          <w:bCs/>
          <w:sz w:val="24"/>
        </w:rPr>
      </w:pPr>
      <w:r>
        <w:t>SYNTHESIS Utilization</w:t>
      </w:r>
    </w:p>
    <w:p w14:paraId="07148A90" w14:textId="77777777" w:rsidR="009B2F75" w:rsidRDefault="009B2F75" w:rsidP="00506F04">
      <w:pPr>
        <w:rPr>
          <w:b/>
          <w:sz w:val="24"/>
        </w:rPr>
      </w:pPr>
    </w:p>
    <w:p w14:paraId="47C81C1B" w14:textId="27F2C267" w:rsidR="009B2F75" w:rsidRDefault="009B2F75" w:rsidP="00506F04">
      <w:pPr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1E529B92" wp14:editId="562AE820">
            <wp:extent cx="3390900" cy="57459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586" cy="57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BCE4" w14:textId="359A26C0" w:rsidR="009B2F75" w:rsidRDefault="009B2F75" w:rsidP="00506F04">
      <w:pPr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19A28582" wp14:editId="2C89DD82">
            <wp:extent cx="3289673" cy="1391285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35" cy="139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drawing>
          <wp:inline distT="0" distB="0" distL="0" distR="0" wp14:anchorId="75CD6066" wp14:editId="62F82249">
            <wp:extent cx="2324100" cy="1400175"/>
            <wp:effectExtent l="0" t="0" r="0" b="9525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A3C5" w14:textId="1C6E09EA" w:rsidR="009B2F75" w:rsidRPr="00594C59" w:rsidRDefault="00594C59" w:rsidP="00506F04">
      <w:pPr>
        <w:rPr>
          <w:bCs/>
          <w:sz w:val="24"/>
        </w:rPr>
      </w:pPr>
      <w:r>
        <w:t>SYNTHESIS Power</w:t>
      </w:r>
    </w:p>
    <w:p w14:paraId="78B3A335" w14:textId="3034BD07" w:rsidR="009B2F75" w:rsidRDefault="009B2F75" w:rsidP="00506F04">
      <w:pPr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74F22FA9" wp14:editId="0E5E86EA">
            <wp:extent cx="5514975" cy="2889583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733" cy="289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F561F" w14:textId="77777777" w:rsidR="00506F04" w:rsidRPr="00791958" w:rsidRDefault="00506F04" w:rsidP="00506F04">
      <w:r>
        <w:rPr>
          <w:rFonts w:hint="eastAsia"/>
          <w:b/>
          <w:sz w:val="24"/>
        </w:rPr>
        <w:t>T</w:t>
      </w:r>
      <w:r>
        <w:rPr>
          <w:b/>
          <w:sz w:val="24"/>
        </w:rPr>
        <w:t>est Bench Code</w:t>
      </w:r>
    </w:p>
    <w:p w14:paraId="3B11A551" w14:textId="5407E3C8" w:rsidR="00506F04" w:rsidRDefault="004C0D92" w:rsidP="00506F04">
      <w:pPr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4252A5D1" wp14:editId="72105D44">
            <wp:extent cx="4238625" cy="345611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17" cy="346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8C79C" w14:textId="77777777" w:rsidR="00506F04" w:rsidRDefault="00506F04" w:rsidP="00506F04">
      <w:r>
        <w:rPr>
          <w:b/>
          <w:sz w:val="24"/>
        </w:rPr>
        <w:t>Simulation Result</w:t>
      </w:r>
    </w:p>
    <w:p w14:paraId="40328F6C" w14:textId="79145C85" w:rsidR="00534BBF" w:rsidRDefault="009B2F75" w:rsidP="006D0E37">
      <w:r>
        <w:rPr>
          <w:noProof/>
        </w:rPr>
        <w:drawing>
          <wp:inline distT="0" distB="0" distL="0" distR="0" wp14:anchorId="34B09E88" wp14:editId="2C92069C">
            <wp:extent cx="6391275" cy="11049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insideH w:val="single" w:sz="12" w:space="0" w:color="67787B" w:themeColor="accent5"/>
        </w:tblBorders>
        <w:tblLook w:val="04A0" w:firstRow="1" w:lastRow="0" w:firstColumn="1" w:lastColumn="0" w:noHBand="0" w:noVBand="1"/>
      </w:tblPr>
      <w:tblGrid>
        <w:gridCol w:w="10080"/>
      </w:tblGrid>
      <w:tr w:rsidR="006D0E37" w14:paraId="1961326E" w14:textId="77777777" w:rsidTr="009B1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80" w:type="dxa"/>
          </w:tcPr>
          <w:p w14:paraId="485FAC48" w14:textId="124E577C" w:rsidR="006D0E37" w:rsidRPr="009B1B6A" w:rsidRDefault="00791958" w:rsidP="006D0E37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D</w:t>
            </w:r>
            <w:r>
              <w:rPr>
                <w:b/>
                <w:sz w:val="24"/>
              </w:rPr>
              <w:t>iscussion</w:t>
            </w:r>
          </w:p>
        </w:tc>
      </w:tr>
      <w:tr w:rsidR="006D0E37" w14:paraId="410ADE10" w14:textId="77777777" w:rsidTr="009B1B6A">
        <w:tc>
          <w:tcPr>
            <w:tcW w:w="10080" w:type="dxa"/>
          </w:tcPr>
          <w:p w14:paraId="480C68D8" w14:textId="5B6A734E" w:rsidR="006B254C" w:rsidRDefault="009B1B6A" w:rsidP="006B254C">
            <w:r>
              <w:rPr>
                <w:rFonts w:hint="eastAsia"/>
              </w:rPr>
              <w:t>.</w:t>
            </w:r>
            <w:r w:rsidR="006B254C">
              <w:rPr>
                <w:rFonts w:hint="eastAsia"/>
              </w:rPr>
              <w:t xml:space="preserve"> - Verilog Coding</w:t>
            </w:r>
            <w:r w:rsidR="006B254C">
              <w:rPr>
                <w:rFonts w:hint="eastAsia"/>
              </w:rPr>
              <w:t>을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시작하기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전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작성한</w:t>
            </w:r>
            <w:r w:rsidR="006B254C">
              <w:rPr>
                <w:rFonts w:hint="eastAsia"/>
              </w:rPr>
              <w:t xml:space="preserve"> Block Diagram</w:t>
            </w:r>
          </w:p>
          <w:p w14:paraId="1DD66F4C" w14:textId="06013CEC" w:rsidR="007B0445" w:rsidRDefault="007B0445" w:rsidP="006B254C">
            <w:r>
              <w:object w:dxaOrig="11055" w:dyaOrig="13980" w14:anchorId="05A0476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8.25pt;height:276pt" o:ole="">
                  <v:imagedata r:id="rId30" o:title=""/>
                </v:shape>
                <o:OLEObject Type="Embed" ProgID="PBrush" ShapeID="_x0000_i1025" DrawAspect="Content" ObjectID="_1725700514" r:id="rId31"/>
              </w:object>
            </w:r>
            <w:r>
              <w:t xml:space="preserve"> </w:t>
            </w:r>
            <w:r w:rsidR="000061B5">
              <w:object w:dxaOrig="5745" w:dyaOrig="5340" w14:anchorId="0261C4C0">
                <v:shape id="_x0000_i1083" type="#_x0000_t75" style="width:231pt;height:268.5pt" o:ole="">
                  <v:imagedata r:id="rId32" o:title=""/>
                </v:shape>
                <o:OLEObject Type="Embed" ProgID="PBrush" ShapeID="_x0000_i1083" DrawAspect="Content" ObjectID="_1725700515" r:id="rId33"/>
              </w:object>
            </w:r>
          </w:p>
          <w:p w14:paraId="4596BA3C" w14:textId="4A5E8814" w:rsidR="007B0445" w:rsidRDefault="00D142D7" w:rsidP="006B254C"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그림은</w:t>
            </w:r>
            <w:r>
              <w:rPr>
                <w:rFonts w:hint="eastAsia"/>
              </w:rPr>
              <w:t xml:space="preserve"> </w:t>
            </w:r>
            <w:r>
              <w:t>4to1 Mux5</w:t>
            </w:r>
            <w:r>
              <w:rPr>
                <w:rFonts w:hint="eastAsia"/>
              </w:rPr>
              <w:t>개를</w:t>
            </w:r>
            <w:r>
              <w:rPr>
                <w:rFonts w:hint="eastAsia"/>
              </w:rPr>
              <w:t xml:space="preserve"> </w:t>
            </w:r>
            <w:r>
              <w:t>Instantiation</w:t>
            </w:r>
            <w:r>
              <w:rPr>
                <w:rFonts w:hint="eastAsia"/>
              </w:rPr>
              <w:t>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예상한</w:t>
            </w:r>
            <w:r>
              <w:rPr>
                <w:rFonts w:hint="eastAsia"/>
              </w:rPr>
              <w:t xml:space="preserve"> </w:t>
            </w:r>
            <w:r>
              <w:t>Block Diagram</w:t>
            </w:r>
            <w:r>
              <w:rPr>
                <w:rFonts w:hint="eastAsia"/>
              </w:rPr>
              <w:t>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오른쪽은</w:t>
            </w:r>
            <w:r>
              <w:rPr>
                <w:rFonts w:hint="eastAsia"/>
              </w:rPr>
              <w:t xml:space="preserve"> </w:t>
            </w:r>
            <w:r>
              <w:t>8to1 Mux 2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>,</w:t>
            </w:r>
            <w:r>
              <w:t xml:space="preserve"> 2to1Mux1</w:t>
            </w:r>
            <w:r>
              <w:rPr>
                <w:rFonts w:hint="eastAsia"/>
              </w:rPr>
              <w:t>개를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Instantitation</w:t>
            </w:r>
            <w:proofErr w:type="spellEnd"/>
            <w:r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만들기전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예상한</w:t>
            </w:r>
            <w:r>
              <w:rPr>
                <w:rFonts w:hint="eastAsia"/>
              </w:rPr>
              <w:t xml:space="preserve"> </w:t>
            </w:r>
            <w:r>
              <w:t>Block Diagram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</w:t>
            </w:r>
          </w:p>
          <w:p w14:paraId="279746CD" w14:textId="282DE498" w:rsidR="00D142D7" w:rsidRDefault="00D142D7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기반으로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t xml:space="preserve">RTL </w:t>
            </w:r>
            <w:proofErr w:type="spellStart"/>
            <w:r>
              <w:t>Schemetic</w:t>
            </w:r>
            <w:proofErr w:type="spellEnd"/>
            <w:r>
              <w:rPr>
                <w:rFonts w:hint="eastAsia"/>
              </w:rPr>
              <w:t>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나타났지만</w:t>
            </w:r>
          </w:p>
          <w:p w14:paraId="6467A235" w14:textId="2265E022" w:rsidR="00D142D7" w:rsidRDefault="00D142D7" w:rsidP="006B254C">
            <w:r>
              <w:rPr>
                <w:rFonts w:hint="eastAsia"/>
              </w:rPr>
              <w:t>S</w:t>
            </w:r>
            <w:r>
              <w:t>YNTHESIS schematic</w:t>
            </w:r>
            <w:r>
              <w:rPr>
                <w:rFonts w:hint="eastAsia"/>
              </w:rPr>
              <w:t>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케이스가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t>schematic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보였다</w:t>
            </w:r>
            <w:r>
              <w:rPr>
                <w:rFonts w:hint="eastAsia"/>
              </w:rPr>
              <w:t>.</w:t>
            </w:r>
          </w:p>
          <w:p w14:paraId="1C165FBD" w14:textId="1731AEED" w:rsidR="00D142D7" w:rsidRDefault="00D142D7" w:rsidP="006B254C">
            <w:r>
              <w:rPr>
                <w:rFonts w:hint="eastAsia"/>
              </w:rPr>
              <w:t>S</w:t>
            </w:r>
            <w:r>
              <w:t>YNTHESIS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때문이다</w:t>
            </w:r>
            <w:r>
              <w:rPr>
                <w:rFonts w:hint="eastAsia"/>
              </w:rPr>
              <w:t>.</w:t>
            </w:r>
          </w:p>
          <w:p w14:paraId="68108819" w14:textId="5644BB96" w:rsidR="00D142D7" w:rsidRDefault="00D142D7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>schematic</w:t>
            </w:r>
            <w:r>
              <w:rPr>
                <w:rFonts w:hint="eastAsia"/>
              </w:rPr>
              <w:t>에서는</w:t>
            </w:r>
            <w:r>
              <w:rPr>
                <w:rFonts w:hint="eastAsia"/>
              </w:rPr>
              <w:t xml:space="preserve"> </w:t>
            </w:r>
            <w:r>
              <w:t>MUX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사용하였고</w:t>
            </w:r>
            <w:r>
              <w:rPr>
                <w:rFonts w:hint="eastAsia"/>
              </w:rPr>
              <w:t xml:space="preserve"> </w:t>
            </w:r>
            <w:r>
              <w:t>LUT6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이용하였다</w:t>
            </w:r>
            <w:r>
              <w:rPr>
                <w:rFonts w:hint="eastAsia"/>
              </w:rPr>
              <w:t>.</w:t>
            </w:r>
          </w:p>
          <w:p w14:paraId="25DD608E" w14:textId="77777777" w:rsidR="00D142D7" w:rsidRDefault="00D142D7" w:rsidP="006B254C"/>
          <w:p w14:paraId="1F1F028F" w14:textId="2500F9B6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Verilog Module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</w:p>
          <w:p w14:paraId="2815ED48" w14:textId="67DD1A43" w:rsidR="005F006B" w:rsidRDefault="005F006B" w:rsidP="006B254C">
            <w:r>
              <w:t>4to1 Mux5</w:t>
            </w:r>
            <w:r>
              <w:rPr>
                <w:rFonts w:hint="eastAsia"/>
              </w:rPr>
              <w:t>개를</w:t>
            </w:r>
            <w:r>
              <w:rPr>
                <w:rFonts w:hint="eastAsia"/>
              </w:rPr>
              <w:t xml:space="preserve"> </w:t>
            </w:r>
            <w:r>
              <w:t>Instantiation</w:t>
            </w:r>
            <w:r>
              <w:rPr>
                <w:rFonts w:hint="eastAsia"/>
              </w:rPr>
              <w:t>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코드에서는</w:t>
            </w:r>
            <w:r>
              <w:rPr>
                <w:rFonts w:hint="eastAsia"/>
              </w:rPr>
              <w:t xml:space="preserve"> </w:t>
            </w:r>
            <w:r w:rsidR="007C1351">
              <w:t>Multiplexer</w:t>
            </w:r>
            <w:r w:rsidR="007C1351">
              <w:rPr>
                <w:rFonts w:hint="eastAsia"/>
              </w:rPr>
              <w:t>로</w:t>
            </w:r>
            <w:r w:rsidR="007C1351">
              <w:rPr>
                <w:rFonts w:hint="eastAsia"/>
              </w:rPr>
              <w:t xml:space="preserve"> </w:t>
            </w:r>
            <w:r w:rsidR="007C1351">
              <w:t>4t</w:t>
            </w:r>
            <w:r w:rsidR="007C1351">
              <w:rPr>
                <w:rFonts w:hint="eastAsia"/>
              </w:rPr>
              <w:t>o</w:t>
            </w:r>
            <w:r w:rsidR="007C1351">
              <w:t>1</w:t>
            </w:r>
            <w:r w:rsidR="007C1351">
              <w:rPr>
                <w:rFonts w:hint="eastAsia"/>
              </w:rPr>
              <w:t>의</w:t>
            </w:r>
            <w:r w:rsidR="007C1351">
              <w:rPr>
                <w:rFonts w:hint="eastAsia"/>
              </w:rPr>
              <w:t xml:space="preserve"> </w:t>
            </w:r>
            <w:r w:rsidR="007C1351">
              <w:t>Mux</w:t>
            </w:r>
            <w:r w:rsidR="007C1351">
              <w:rPr>
                <w:rFonts w:hint="eastAsia"/>
              </w:rPr>
              <w:t>를</w:t>
            </w:r>
            <w:r w:rsidR="007C1351">
              <w:rPr>
                <w:rFonts w:hint="eastAsia"/>
              </w:rPr>
              <w:t xml:space="preserve"> </w:t>
            </w:r>
            <w:r w:rsidR="007C1351">
              <w:rPr>
                <w:rFonts w:hint="eastAsia"/>
              </w:rPr>
              <w:t>만들었고</w:t>
            </w:r>
            <w:r w:rsidR="007C1351">
              <w:rPr>
                <w:rFonts w:hint="eastAsia"/>
              </w:rPr>
              <w:t xml:space="preserve"> </w:t>
            </w:r>
            <w:proofErr w:type="spellStart"/>
            <w:r w:rsidR="007C1351">
              <w:t>fourbitMUX</w:t>
            </w:r>
            <w:proofErr w:type="spellEnd"/>
            <w:r w:rsidR="007C1351">
              <w:rPr>
                <w:rFonts w:hint="eastAsia"/>
              </w:rPr>
              <w:t>는</w:t>
            </w:r>
            <w:r w:rsidR="007C1351">
              <w:rPr>
                <w:rFonts w:hint="eastAsia"/>
              </w:rPr>
              <w:t xml:space="preserve"> </w:t>
            </w:r>
            <w:r w:rsidR="007C1351">
              <w:t>4</w:t>
            </w:r>
            <w:r w:rsidR="007C1351">
              <w:rPr>
                <w:rFonts w:hint="eastAsia"/>
              </w:rPr>
              <w:t>개의</w:t>
            </w:r>
            <w:r w:rsidR="007C1351">
              <w:rPr>
                <w:rFonts w:hint="eastAsia"/>
              </w:rPr>
              <w:t>4</w:t>
            </w:r>
            <w:r w:rsidR="007C1351">
              <w:t>to1 Mux</w:t>
            </w:r>
            <w:r w:rsidR="007C1351">
              <w:rPr>
                <w:rFonts w:hint="eastAsia"/>
              </w:rPr>
              <w:t>와</w:t>
            </w:r>
            <w:r w:rsidR="007C1351">
              <w:rPr>
                <w:rFonts w:hint="eastAsia"/>
              </w:rPr>
              <w:t xml:space="preserve"> </w:t>
            </w:r>
            <w:r w:rsidR="007C1351">
              <w:t>1</w:t>
            </w:r>
            <w:r w:rsidR="007C1351">
              <w:rPr>
                <w:rFonts w:hint="eastAsia"/>
              </w:rPr>
              <w:t>개의</w:t>
            </w:r>
            <w:r w:rsidR="007C1351">
              <w:rPr>
                <w:rFonts w:hint="eastAsia"/>
              </w:rPr>
              <w:t xml:space="preserve"> </w:t>
            </w:r>
            <w:r w:rsidR="007C1351">
              <w:t>4to1 Mux</w:t>
            </w:r>
            <w:r w:rsidR="007C1351">
              <w:rPr>
                <w:rFonts w:hint="eastAsia"/>
              </w:rPr>
              <w:t>를</w:t>
            </w:r>
            <w:r w:rsidR="007C1351">
              <w:rPr>
                <w:rFonts w:hint="eastAsia"/>
              </w:rPr>
              <w:t xml:space="preserve"> </w:t>
            </w:r>
            <w:r w:rsidR="007C1351">
              <w:rPr>
                <w:rFonts w:hint="eastAsia"/>
              </w:rPr>
              <w:t>만들어</w:t>
            </w:r>
            <w:r w:rsidR="007C1351">
              <w:rPr>
                <w:rFonts w:hint="eastAsia"/>
              </w:rPr>
              <w:t xml:space="preserve"> </w:t>
            </w:r>
            <w:r w:rsidR="007C1351">
              <w:rPr>
                <w:rFonts w:hint="eastAsia"/>
              </w:rPr>
              <w:t>서로</w:t>
            </w:r>
            <w:r w:rsidR="007C1351">
              <w:rPr>
                <w:rFonts w:hint="eastAsia"/>
              </w:rPr>
              <w:t xml:space="preserve"> </w:t>
            </w:r>
            <w:r w:rsidR="007C1351">
              <w:rPr>
                <w:rFonts w:hint="eastAsia"/>
              </w:rPr>
              <w:t>이어주는</w:t>
            </w:r>
            <w:r w:rsidR="007C1351">
              <w:rPr>
                <w:rFonts w:hint="eastAsia"/>
              </w:rPr>
              <w:t xml:space="preserve"> </w:t>
            </w:r>
            <w:r w:rsidR="007C1351">
              <w:t>module</w:t>
            </w:r>
            <w:r w:rsidR="007C1351">
              <w:rPr>
                <w:rFonts w:hint="eastAsia"/>
              </w:rPr>
              <w:t>이다</w:t>
            </w:r>
            <w:r w:rsidR="007C1351">
              <w:rPr>
                <w:rFonts w:hint="eastAsia"/>
              </w:rPr>
              <w:t>.</w:t>
            </w:r>
          </w:p>
          <w:p w14:paraId="2009FD12" w14:textId="3B9F24E7" w:rsidR="00426F60" w:rsidRDefault="00426F60" w:rsidP="006B254C"/>
          <w:p w14:paraId="1F3BAD0F" w14:textId="654B307E" w:rsidR="005F006B" w:rsidRDefault="009D023F" w:rsidP="006B254C">
            <w:r>
              <w:t>8to1 Mux 2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>,</w:t>
            </w:r>
            <w:r>
              <w:t xml:space="preserve"> 2to1Mux 1</w:t>
            </w:r>
            <w:r>
              <w:rPr>
                <w:rFonts w:hint="eastAsia"/>
              </w:rPr>
              <w:t>개를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Instantitation</w:t>
            </w:r>
            <w:proofErr w:type="spellEnd"/>
            <w:r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코드에서는</w:t>
            </w:r>
            <w:r>
              <w:rPr>
                <w:rFonts w:hint="eastAsia"/>
              </w:rPr>
              <w:t xml:space="preserve"> </w:t>
            </w:r>
            <w:r w:rsidR="007C1351">
              <w:t>MUX8bit module</w:t>
            </w:r>
            <w:r w:rsidR="007C1351">
              <w:rPr>
                <w:rFonts w:hint="eastAsia"/>
              </w:rPr>
              <w:t>에는</w:t>
            </w:r>
            <w:r w:rsidR="007C1351">
              <w:rPr>
                <w:rFonts w:hint="eastAsia"/>
              </w:rPr>
              <w:t xml:space="preserve"> 8</w:t>
            </w:r>
            <w:r w:rsidR="007C1351">
              <w:t>to1 MUX</w:t>
            </w:r>
            <w:r w:rsidR="007C1351">
              <w:rPr>
                <w:rFonts w:hint="eastAsia"/>
              </w:rPr>
              <w:t>를</w:t>
            </w:r>
            <w:r w:rsidR="007C1351">
              <w:rPr>
                <w:rFonts w:hint="eastAsia"/>
              </w:rPr>
              <w:t xml:space="preserve"> </w:t>
            </w:r>
            <w:r w:rsidR="007C1351">
              <w:rPr>
                <w:rFonts w:hint="eastAsia"/>
              </w:rPr>
              <w:t>만들었고</w:t>
            </w:r>
            <w:r w:rsidR="007C1351">
              <w:rPr>
                <w:rFonts w:hint="eastAsia"/>
              </w:rPr>
              <w:t xml:space="preserve"> </w:t>
            </w:r>
            <w:r w:rsidR="007C1351">
              <w:t>MUX2bit module</w:t>
            </w:r>
            <w:r w:rsidR="007C1351">
              <w:rPr>
                <w:rFonts w:hint="eastAsia"/>
              </w:rPr>
              <w:t>에는</w:t>
            </w:r>
            <w:r w:rsidR="007C1351">
              <w:rPr>
                <w:rFonts w:hint="eastAsia"/>
              </w:rPr>
              <w:t xml:space="preserve"> </w:t>
            </w:r>
            <w:r w:rsidR="007C1351">
              <w:t>2to1 Mux</w:t>
            </w:r>
            <w:r w:rsidR="007C1351">
              <w:rPr>
                <w:rFonts w:hint="eastAsia"/>
              </w:rPr>
              <w:t>를</w:t>
            </w:r>
            <w:r w:rsidR="007C1351">
              <w:rPr>
                <w:rFonts w:hint="eastAsia"/>
              </w:rPr>
              <w:t xml:space="preserve"> </w:t>
            </w:r>
            <w:r w:rsidR="007C1351">
              <w:rPr>
                <w:rFonts w:hint="eastAsia"/>
              </w:rPr>
              <w:t>만들었다</w:t>
            </w:r>
            <w:r w:rsidR="007C1351">
              <w:rPr>
                <w:rFonts w:hint="eastAsia"/>
              </w:rPr>
              <w:t>.</w:t>
            </w:r>
          </w:p>
          <w:p w14:paraId="109049A9" w14:textId="0BCF1AE2" w:rsidR="007C1351" w:rsidRDefault="007C1351" w:rsidP="006B254C">
            <w:r>
              <w:rPr>
                <w:rFonts w:hint="eastAsia"/>
              </w:rPr>
              <w:t>M</w:t>
            </w:r>
            <w:r>
              <w:t>UX16bit module</w:t>
            </w:r>
            <w:r>
              <w:rPr>
                <w:rFonts w:hint="eastAsia"/>
              </w:rPr>
              <w:t>에는</w:t>
            </w:r>
            <w:r>
              <w:rPr>
                <w:rFonts w:hint="eastAsia"/>
              </w:rPr>
              <w:t xml:space="preserve"> </w:t>
            </w:r>
            <w:r>
              <w:t>8to1 Mux 2</w:t>
            </w:r>
            <w:r>
              <w:rPr>
                <w:rFonts w:hint="eastAsia"/>
              </w:rPr>
              <w:t>개와</w:t>
            </w:r>
            <w:r>
              <w:rPr>
                <w:rFonts w:hint="eastAsia"/>
              </w:rPr>
              <w:t xml:space="preserve"> </w:t>
            </w:r>
            <w:r>
              <w:t>2to1 Mux1</w:t>
            </w:r>
            <w:r>
              <w:rPr>
                <w:rFonts w:hint="eastAsia"/>
              </w:rPr>
              <w:t>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연결하여</w:t>
            </w:r>
            <w:r>
              <w:rPr>
                <w:rFonts w:hint="eastAsia"/>
              </w:rPr>
              <w:t xml:space="preserve"> </w:t>
            </w:r>
            <w:r>
              <w:t>16to1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만들었다</w:t>
            </w:r>
            <w:r>
              <w:rPr>
                <w:rFonts w:hint="eastAsia"/>
              </w:rPr>
              <w:t>.</w:t>
            </w:r>
          </w:p>
          <w:p w14:paraId="7E26AA2B" w14:textId="77777777" w:rsidR="009D023F" w:rsidRDefault="009D023F" w:rsidP="006B254C"/>
          <w:p w14:paraId="03B1E47F" w14:textId="595A889A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 xml:space="preserve">?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>?</w:t>
            </w:r>
          </w:p>
          <w:p w14:paraId="46DF43C8" w14:textId="77777777" w:rsidR="005F006B" w:rsidRDefault="005F006B" w:rsidP="005F006B">
            <w:r>
              <w:rPr>
                <w:rFonts w:hint="eastAsia"/>
              </w:rPr>
              <w:t>1</w:t>
            </w:r>
            <w:r>
              <w:t>6bit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4</w:t>
            </w:r>
            <w:r>
              <w:rPr>
                <w:rFonts w:hint="eastAsia"/>
              </w:rPr>
              <w:t>개씩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t>MUX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하였고</w:t>
            </w:r>
            <w:r>
              <w:rPr>
                <w:rFonts w:hint="eastAsia"/>
              </w:rPr>
              <w:t xml:space="preserve"> </w:t>
            </w:r>
            <w:r>
              <w:t>2bit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sel</w:t>
            </w:r>
            <w:proofErr w:type="spellEnd"/>
            <w:r>
              <w:rPr>
                <w:rFonts w:hint="eastAsia"/>
              </w:rPr>
              <w:t>동일하게</w:t>
            </w:r>
            <w:r>
              <w:rPr>
                <w:rFonts w:hint="eastAsia"/>
              </w:rPr>
              <w:t xml:space="preserve"> </w:t>
            </w:r>
            <w:r>
              <w:t>4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t>MUX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입력하였다</w:t>
            </w:r>
            <w:r>
              <w:rPr>
                <w:rFonts w:hint="eastAsia"/>
              </w:rPr>
              <w:t>.</w:t>
            </w:r>
          </w:p>
          <w:p w14:paraId="7E3823E0" w14:textId="52647C90" w:rsidR="005F006B" w:rsidRDefault="005F006B" w:rsidP="005F006B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>4</w:t>
            </w:r>
            <w:r>
              <w:rPr>
                <w:rFonts w:hint="eastAsia"/>
              </w:rPr>
              <w:t>개에서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t>4to1 MUX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연결하고</w:t>
            </w:r>
            <w:r>
              <w:rPr>
                <w:rFonts w:hint="eastAsia"/>
              </w:rPr>
              <w:t xml:space="preserve"> </w:t>
            </w:r>
            <w:r>
              <w:t>2bit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sel</w:t>
            </w:r>
            <w:proofErr w:type="spellEnd"/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M</w:t>
            </w:r>
            <w:r>
              <w:t>UX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만들었다</w:t>
            </w:r>
            <w:r w:rsidR="0094095C">
              <w:rPr>
                <w:rFonts w:hint="eastAsia"/>
              </w:rPr>
              <w:t>.</w:t>
            </w:r>
          </w:p>
          <w:p w14:paraId="740B6F82" w14:textId="213D998B" w:rsidR="0094095C" w:rsidRDefault="008223E2" w:rsidP="005F006B">
            <w:r>
              <w:rPr>
                <w:rFonts w:hint="eastAsia"/>
              </w:rPr>
              <w:t>두번째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코드에서는</w:t>
            </w:r>
            <w:r>
              <w:rPr>
                <w:rFonts w:hint="eastAsia"/>
              </w:rPr>
              <w:t xml:space="preserve"> </w:t>
            </w:r>
            <w:r>
              <w:t>16bit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8</w:t>
            </w:r>
            <w:r>
              <w:rPr>
                <w:rFonts w:hint="eastAsia"/>
              </w:rPr>
              <w:t>개씩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t>MUX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하였고</w:t>
            </w:r>
            <w:r>
              <w:rPr>
                <w:rFonts w:hint="eastAsia"/>
              </w:rPr>
              <w:t xml:space="preserve"> </w:t>
            </w:r>
            <w:r>
              <w:t>8</w:t>
            </w:r>
            <w:r>
              <w:rPr>
                <w:rFonts w:hint="eastAsia"/>
              </w:rPr>
              <w:t>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비트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sel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t>3bit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설정하였다</w:t>
            </w:r>
            <w:r>
              <w:rPr>
                <w:rFonts w:hint="eastAsia"/>
              </w:rPr>
              <w:t>.</w:t>
            </w:r>
          </w:p>
          <w:p w14:paraId="53383027" w14:textId="2199C0E9" w:rsidR="008223E2" w:rsidRDefault="008223E2" w:rsidP="005F006B">
            <w:r>
              <w:rPr>
                <w:rFonts w:hint="eastAsia"/>
              </w:rPr>
              <w:lastRenderedPageBreak/>
              <w:t>이렇게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나온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t>2to1 MUX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연결하고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개중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t>1bit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t>MUX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만들었다</w:t>
            </w:r>
            <w:r>
              <w:rPr>
                <w:rFonts w:hint="eastAsia"/>
              </w:rPr>
              <w:t>.</w:t>
            </w:r>
          </w:p>
          <w:p w14:paraId="228A688A" w14:textId="622099EB" w:rsidR="008223E2" w:rsidRDefault="008223E2" w:rsidP="005F006B"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케이스에서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sel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t>4</w:t>
            </w:r>
            <w:r>
              <w:rPr>
                <w:rFonts w:hint="eastAsia"/>
              </w:rPr>
              <w:t>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t>16bit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입력중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점이다</w:t>
            </w:r>
            <w:r>
              <w:rPr>
                <w:rFonts w:hint="eastAsia"/>
              </w:rPr>
              <w:t>.</w:t>
            </w:r>
          </w:p>
          <w:p w14:paraId="17BDB9FE" w14:textId="1B03E2D2" w:rsidR="008223E2" w:rsidRPr="005F006B" w:rsidRDefault="008223E2" w:rsidP="005F006B">
            <w:r>
              <w:rPr>
                <w:rFonts w:hint="eastAsia"/>
              </w:rPr>
              <w:t>이는</w:t>
            </w:r>
            <w:r>
              <w:rPr>
                <w:rFonts w:hint="eastAsia"/>
              </w:rPr>
              <w:t xml:space="preserve"> 2</w:t>
            </w:r>
            <w:r>
              <w:t>^4=16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t>4bit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sel</w:t>
            </w:r>
            <w:proofErr w:type="spellEnd"/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때문이다</w:t>
            </w:r>
            <w:r>
              <w:rPr>
                <w:rFonts w:hint="eastAsia"/>
              </w:rPr>
              <w:t>.</w:t>
            </w:r>
          </w:p>
          <w:p w14:paraId="01377063" w14:textId="6FDBDBC0" w:rsidR="005F006B" w:rsidRDefault="008223E2" w:rsidP="006B254C">
            <w:r>
              <w:rPr>
                <w:rFonts w:hint="eastAsia"/>
              </w:rPr>
              <w:t>첫번째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케이스에서는</w:t>
            </w:r>
            <w:r>
              <w:rPr>
                <w:rFonts w:hint="eastAsia"/>
              </w:rPr>
              <w:t xml:space="preserve"> </w:t>
            </w:r>
            <w:r>
              <w:t>2bit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sel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t>4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t>MUX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공통적으로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입력하였다</w:t>
            </w:r>
            <w:r>
              <w:rPr>
                <w:rFonts w:hint="eastAsia"/>
              </w:rPr>
              <w:t>.</w:t>
            </w:r>
          </w:p>
          <w:p w14:paraId="608A3D6C" w14:textId="7E6521EA" w:rsidR="008223E2" w:rsidRDefault="008223E2" w:rsidP="006B254C">
            <w:r>
              <w:rPr>
                <w:rFonts w:hint="eastAsia"/>
              </w:rPr>
              <w:t>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t>MUX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단의</w:t>
            </w:r>
            <w:r>
              <w:rPr>
                <w:rFonts w:hint="eastAsia"/>
              </w:rPr>
              <w:t xml:space="preserve"> </w:t>
            </w:r>
            <w:r>
              <w:t>MUX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무시되고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sel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묶어서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때문이다</w:t>
            </w:r>
            <w:r>
              <w:rPr>
                <w:rFonts w:hint="eastAsia"/>
              </w:rPr>
              <w:t>.</w:t>
            </w:r>
          </w:p>
          <w:p w14:paraId="08D30718" w14:textId="05C8974C" w:rsidR="008223E2" w:rsidRDefault="008223E2" w:rsidP="006B254C">
            <w:proofErr w:type="spellStart"/>
            <w:r>
              <w:rPr>
                <w:rFonts w:hint="eastAsia"/>
              </w:rPr>
              <w:t>두번쨰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케이스도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마찬가지로</w:t>
            </w:r>
            <w:r>
              <w:rPr>
                <w:rFonts w:hint="eastAsia"/>
              </w:rPr>
              <w:t xml:space="preserve"> </w:t>
            </w:r>
            <w:r>
              <w:t>8</w:t>
            </w:r>
            <w:r>
              <w:rPr>
                <w:rFonts w:hint="eastAsia"/>
              </w:rPr>
              <w:t>비트의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t>3bit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sel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단의</w:t>
            </w:r>
            <w:r>
              <w:rPr>
                <w:rFonts w:hint="eastAsia"/>
              </w:rPr>
              <w:t xml:space="preserve"> M</w:t>
            </w:r>
            <w:r>
              <w:t>UX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0A67AB01" w14:textId="77777777" w:rsidR="005F006B" w:rsidRPr="005F006B" w:rsidRDefault="005F006B" w:rsidP="006B254C"/>
          <w:p w14:paraId="6E5958C9" w14:textId="3CCA3F3D" w:rsidR="00312EAF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Test Bench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>?</w:t>
            </w:r>
          </w:p>
          <w:p w14:paraId="35E8E067" w14:textId="61EB6BE1" w:rsidR="007E2887" w:rsidRDefault="007E2887" w:rsidP="006B254C">
            <w:r>
              <w:t>Test bench code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16bit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4bit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sel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t>out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t>MUX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호출하였다</w:t>
            </w:r>
            <w:r>
              <w:rPr>
                <w:rFonts w:hint="eastAsia"/>
              </w:rPr>
              <w:t>.</w:t>
            </w:r>
          </w:p>
          <w:p w14:paraId="1F9670E1" w14:textId="3C2D2049" w:rsidR="007E2887" w:rsidRDefault="007E2887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대입하는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작성하였다</w:t>
            </w:r>
            <w:r>
              <w:rPr>
                <w:rFonts w:hint="eastAsia"/>
              </w:rPr>
              <w:t>.</w:t>
            </w:r>
          </w:p>
          <w:p w14:paraId="2A3C6C9C" w14:textId="77777777" w:rsidR="007E2887" w:rsidRDefault="007E2887" w:rsidP="006B254C"/>
          <w:p w14:paraId="02145B3B" w14:textId="048484B5" w:rsidR="006B254C" w:rsidRDefault="006B254C" w:rsidP="006B254C">
            <w:r>
              <w:rPr>
                <w:rFonts w:hint="eastAsia"/>
              </w:rPr>
              <w:t xml:space="preserve"> - Simulation </w:t>
            </w:r>
            <w:r>
              <w:rPr>
                <w:rFonts w:hint="eastAsia"/>
              </w:rPr>
              <w:t>파형이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그렇게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나온것인지</w:t>
            </w:r>
            <w:proofErr w:type="spellEnd"/>
            <w:r>
              <w:rPr>
                <w:rFonts w:hint="eastAsia"/>
              </w:rPr>
              <w:t>?</w:t>
            </w:r>
          </w:p>
          <w:p w14:paraId="6AE3CE58" w14:textId="40A91A41" w:rsidR="003816B0" w:rsidRDefault="003816B0" w:rsidP="006B254C">
            <w:r>
              <w:rPr>
                <w:rFonts w:hint="eastAsia"/>
              </w:rPr>
              <w:t>시뮬레이션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출력되었으며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나타내었다</w:t>
            </w:r>
            <w:proofErr w:type="spellEnd"/>
            <w:r>
              <w:rPr>
                <w:rFonts w:hint="eastAsia"/>
              </w:rPr>
              <w:t>.</w:t>
            </w:r>
          </w:p>
          <w:p w14:paraId="3261046F" w14:textId="05B52805" w:rsidR="006B61DD" w:rsidRDefault="006B61DD" w:rsidP="006B254C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estbench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14:paraId="6FE81924" w14:textId="38096C8E" w:rsidR="00A30390" w:rsidRDefault="00A30390" w:rsidP="00A30390">
            <w:pPr>
              <w:rPr>
                <w:rFonts w:hint="eastAsia"/>
              </w:rPr>
            </w:pPr>
            <w:proofErr w:type="spellStart"/>
            <w:r>
              <w:t>sel</w:t>
            </w:r>
            <w:proofErr w:type="spellEnd"/>
            <w:r>
              <w:t>=4'b</w:t>
            </w:r>
            <w:proofErr w:type="gramStart"/>
            <w:r>
              <w:t>0000;  D</w:t>
            </w:r>
            <w:proofErr w:type="gramEnd"/>
            <w:r>
              <w:t>=16'h0000</w:t>
            </w:r>
            <w:r>
              <w:t xml:space="preserve"> : </w:t>
            </w:r>
            <w:r>
              <w:rPr>
                <w:rFonts w:hint="eastAsia"/>
              </w:rPr>
              <w:t>D</w:t>
            </w:r>
            <w:r>
              <w:t>[0]=0</w:t>
            </w:r>
          </w:p>
          <w:p w14:paraId="36196F7E" w14:textId="3A6F28E8" w:rsidR="00A30390" w:rsidRDefault="00A30390" w:rsidP="00A30390">
            <w:proofErr w:type="spellStart"/>
            <w:r>
              <w:t>sel</w:t>
            </w:r>
            <w:proofErr w:type="spellEnd"/>
            <w:r>
              <w:t>=4'b0100; D=16'h</w:t>
            </w:r>
            <w:proofErr w:type="gramStart"/>
            <w:r>
              <w:t>0100</w:t>
            </w:r>
            <w:r>
              <w:t xml:space="preserve"> :</w:t>
            </w:r>
            <w:proofErr w:type="gramEnd"/>
            <w:r>
              <w:t xml:space="preserve"> D</w:t>
            </w:r>
            <w:r w:rsidR="006B61DD">
              <w:t>[4]=0</w:t>
            </w:r>
          </w:p>
          <w:p w14:paraId="08D70088" w14:textId="5BD5F3F6" w:rsidR="00A30390" w:rsidRDefault="00A30390" w:rsidP="00A30390">
            <w:proofErr w:type="spellStart"/>
            <w:r>
              <w:t>sel</w:t>
            </w:r>
            <w:proofErr w:type="spellEnd"/>
            <w:r>
              <w:t>=4'b0100; D=16'h</w:t>
            </w:r>
            <w:proofErr w:type="gramStart"/>
            <w:r>
              <w:t>0110</w:t>
            </w:r>
            <w:r w:rsidR="006B61DD">
              <w:t xml:space="preserve"> :</w:t>
            </w:r>
            <w:proofErr w:type="gramEnd"/>
            <w:r w:rsidR="006B61DD">
              <w:t xml:space="preserve"> D[4]=1</w:t>
            </w:r>
          </w:p>
          <w:p w14:paraId="3B3C0705" w14:textId="42961F18" w:rsidR="00A30390" w:rsidRDefault="00A30390" w:rsidP="00A30390">
            <w:proofErr w:type="spellStart"/>
            <w:r>
              <w:t>sel</w:t>
            </w:r>
            <w:proofErr w:type="spellEnd"/>
            <w:r>
              <w:t>=4'b0010; D=16'h</w:t>
            </w:r>
            <w:proofErr w:type="gramStart"/>
            <w:r>
              <w:t>1100</w:t>
            </w:r>
            <w:r w:rsidR="006B61DD">
              <w:t xml:space="preserve"> :</w:t>
            </w:r>
            <w:proofErr w:type="gramEnd"/>
            <w:r w:rsidR="006B61DD">
              <w:t xml:space="preserve"> D[2]=0</w:t>
            </w:r>
          </w:p>
          <w:p w14:paraId="08E62BB4" w14:textId="612834FD" w:rsidR="00A30390" w:rsidRDefault="00A30390" w:rsidP="00A30390">
            <w:proofErr w:type="spellStart"/>
            <w:r>
              <w:t>sel</w:t>
            </w:r>
            <w:proofErr w:type="spellEnd"/>
            <w:r>
              <w:t>=4'b1001; D=16'h</w:t>
            </w:r>
            <w:proofErr w:type="gramStart"/>
            <w:r>
              <w:t>0100</w:t>
            </w:r>
            <w:r w:rsidR="006B61DD">
              <w:t xml:space="preserve"> :</w:t>
            </w:r>
            <w:proofErr w:type="gramEnd"/>
            <w:r w:rsidR="006B61DD">
              <w:t xml:space="preserve"> D[9]=0</w:t>
            </w:r>
          </w:p>
          <w:p w14:paraId="0127468D" w14:textId="34ACBAC0" w:rsidR="00A30390" w:rsidRDefault="00A30390" w:rsidP="00A30390">
            <w:proofErr w:type="spellStart"/>
            <w:r>
              <w:t>sel</w:t>
            </w:r>
            <w:proofErr w:type="spellEnd"/>
            <w:r>
              <w:t>=4'b0110; D=16'h</w:t>
            </w:r>
            <w:proofErr w:type="gramStart"/>
            <w:r>
              <w:t>1010</w:t>
            </w:r>
            <w:r w:rsidR="006B61DD">
              <w:t xml:space="preserve"> :</w:t>
            </w:r>
            <w:proofErr w:type="gramEnd"/>
            <w:r w:rsidR="006B61DD">
              <w:t xml:space="preserve"> D[6]=0</w:t>
            </w:r>
          </w:p>
          <w:p w14:paraId="0A600546" w14:textId="2230AEA8" w:rsidR="00A30390" w:rsidRDefault="00A30390" w:rsidP="00A30390">
            <w:proofErr w:type="spellStart"/>
            <w:r>
              <w:t>sel</w:t>
            </w:r>
            <w:proofErr w:type="spellEnd"/>
            <w:r>
              <w:t>=4'b0101; D=16'h</w:t>
            </w:r>
            <w:proofErr w:type="gramStart"/>
            <w:r>
              <w:t>0110</w:t>
            </w:r>
            <w:r w:rsidR="006B61DD">
              <w:t xml:space="preserve"> :</w:t>
            </w:r>
            <w:proofErr w:type="gramEnd"/>
            <w:r w:rsidR="006B61DD">
              <w:t xml:space="preserve"> D[5]=0</w:t>
            </w:r>
          </w:p>
          <w:p w14:paraId="3D423A39" w14:textId="1272E70A" w:rsidR="00A30390" w:rsidRDefault="006B61DD" w:rsidP="00A30390"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값과</w:t>
            </w:r>
            <w:r>
              <w:rPr>
                <w:rFonts w:hint="eastAsia"/>
              </w:rPr>
              <w:t xml:space="preserve"> </w:t>
            </w:r>
            <w:r>
              <w:t>simulation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5D16363C" w14:textId="77777777" w:rsidR="006B61DD" w:rsidRDefault="006B61DD" w:rsidP="00A30390">
            <w:pPr>
              <w:rPr>
                <w:rFonts w:hint="eastAsia"/>
              </w:rPr>
            </w:pPr>
          </w:p>
          <w:p w14:paraId="53FF5D25" w14:textId="61C57B5A" w:rsidR="004729D6" w:rsidRDefault="00063AF3" w:rsidP="006B254C">
            <w:r>
              <w:rPr>
                <w:rFonts w:hint="eastAsia"/>
              </w:rPr>
              <w:t>하지만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면에서</w:t>
            </w:r>
            <w:r>
              <w:rPr>
                <w:rFonts w:hint="eastAsia"/>
              </w:rPr>
              <w:t xml:space="preserve"> </w:t>
            </w:r>
            <w:r w:rsidR="004729D6">
              <w:rPr>
                <w:rFonts w:hint="eastAsia"/>
              </w:rPr>
              <w:t>서로</w:t>
            </w:r>
            <w:r w:rsidR="004729D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보였</w:t>
            </w:r>
            <w:r w:rsidR="004729D6">
              <w:rPr>
                <w:rFonts w:hint="eastAsia"/>
              </w:rPr>
              <w:t>으며</w:t>
            </w:r>
            <w:r w:rsidR="004729D6">
              <w:rPr>
                <w:rFonts w:hint="eastAsia"/>
              </w:rPr>
              <w:t xml:space="preserve"> </w:t>
            </w:r>
            <w:r w:rsidR="004729D6">
              <w:rPr>
                <w:rFonts w:hint="eastAsia"/>
              </w:rPr>
              <w:t>같은</w:t>
            </w:r>
            <w:r w:rsidR="004729D6">
              <w:rPr>
                <w:rFonts w:hint="eastAsia"/>
              </w:rPr>
              <w:t xml:space="preserve"> </w:t>
            </w:r>
            <w:r w:rsidR="004729D6">
              <w:rPr>
                <w:rFonts w:hint="eastAsia"/>
              </w:rPr>
              <w:t>회로에서도</w:t>
            </w:r>
            <w:r w:rsidR="004729D6">
              <w:rPr>
                <w:rFonts w:hint="eastAsia"/>
              </w:rPr>
              <w:t xml:space="preserve"> </w:t>
            </w:r>
            <w:r w:rsidR="004729D6">
              <w:rPr>
                <w:rFonts w:hint="eastAsia"/>
              </w:rPr>
              <w:t>입력과</w:t>
            </w:r>
            <w:r w:rsidR="004729D6">
              <w:rPr>
                <w:rFonts w:hint="eastAsia"/>
              </w:rPr>
              <w:t xml:space="preserve"> </w:t>
            </w:r>
            <w:r w:rsidR="004729D6">
              <w:rPr>
                <w:rFonts w:hint="eastAsia"/>
              </w:rPr>
              <w:t>출력에</w:t>
            </w:r>
            <w:r w:rsidR="004729D6">
              <w:rPr>
                <w:rFonts w:hint="eastAsia"/>
              </w:rPr>
              <w:t xml:space="preserve"> </w:t>
            </w:r>
            <w:r w:rsidR="004729D6">
              <w:rPr>
                <w:rFonts w:hint="eastAsia"/>
              </w:rPr>
              <w:t>따라</w:t>
            </w:r>
            <w:r w:rsidR="004729D6">
              <w:rPr>
                <w:rFonts w:hint="eastAsia"/>
              </w:rPr>
              <w:t xml:space="preserve"> </w:t>
            </w:r>
            <w:r w:rsidR="004729D6">
              <w:rPr>
                <w:rFonts w:hint="eastAsia"/>
              </w:rPr>
              <w:t>다른</w:t>
            </w:r>
            <w:r w:rsidR="004729D6">
              <w:rPr>
                <w:rFonts w:hint="eastAsia"/>
              </w:rPr>
              <w:t xml:space="preserve"> </w:t>
            </w:r>
            <w:r w:rsidR="004729D6">
              <w:t>delay</w:t>
            </w:r>
            <w:r w:rsidR="004729D6">
              <w:rPr>
                <w:rFonts w:hint="eastAsia"/>
              </w:rPr>
              <w:t>를</w:t>
            </w:r>
            <w:r w:rsidR="004729D6">
              <w:rPr>
                <w:rFonts w:hint="eastAsia"/>
              </w:rPr>
              <w:t xml:space="preserve"> </w:t>
            </w:r>
            <w:r w:rsidR="004729D6">
              <w:rPr>
                <w:rFonts w:hint="eastAsia"/>
              </w:rPr>
              <w:t>보였다</w:t>
            </w:r>
            <w:r w:rsidR="004729D6">
              <w:rPr>
                <w:rFonts w:hint="eastAsia"/>
              </w:rPr>
              <w:t>.</w:t>
            </w:r>
          </w:p>
          <w:p w14:paraId="701A27B3" w14:textId="165886BE" w:rsidR="00035695" w:rsidRDefault="00035695" w:rsidP="006B254C"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회로에도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이유는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입력마다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때문이다</w:t>
            </w:r>
            <w:r>
              <w:rPr>
                <w:rFonts w:hint="eastAsia"/>
              </w:rPr>
              <w:t>.</w:t>
            </w:r>
          </w:p>
          <w:p w14:paraId="5D35DDCB" w14:textId="1C188A35" w:rsidR="00035695" w:rsidRDefault="00035695" w:rsidP="006B254C">
            <w:r>
              <w:t>Rising time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falling time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다르고</w:t>
            </w:r>
            <w:r>
              <w:rPr>
                <w:rFonts w:hint="eastAsia"/>
              </w:rPr>
              <w:t xml:space="preserve"> </w:t>
            </w:r>
            <w:r>
              <w:t>0-&gt;0</w:t>
            </w:r>
            <w:r>
              <w:rPr>
                <w:rFonts w:hint="eastAsia"/>
              </w:rPr>
              <w:t>이나</w:t>
            </w:r>
            <w:r>
              <w:rPr>
                <w:rFonts w:hint="eastAsia"/>
              </w:rPr>
              <w:t xml:space="preserve"> </w:t>
            </w:r>
            <w:r>
              <w:t>1-&gt;1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나타난다</w:t>
            </w:r>
            <w:r>
              <w:rPr>
                <w:rFonts w:hint="eastAsia"/>
              </w:rPr>
              <w:t>.</w:t>
            </w:r>
          </w:p>
          <w:p w14:paraId="3B365D18" w14:textId="39B1FF07" w:rsidR="003816B0" w:rsidRDefault="000B45ED" w:rsidP="006B254C">
            <w:r>
              <w:rPr>
                <w:rFonts w:hint="eastAsia"/>
              </w:rPr>
              <w:t>4</w:t>
            </w:r>
            <w:r>
              <w:t>to1</w:t>
            </w:r>
          </w:p>
          <w:p w14:paraId="7BFC710E" w14:textId="26F1EBF1" w:rsidR="00063AF3" w:rsidRDefault="00063AF3" w:rsidP="006B254C">
            <w:r>
              <w:object w:dxaOrig="6630" w:dyaOrig="2910" w14:anchorId="3B85B686">
                <v:shape id="_x0000_i1027" type="#_x0000_t75" style="width:306.75pt;height:134.25pt" o:ole="">
                  <v:imagedata r:id="rId34" o:title=""/>
                </v:shape>
                <o:OLEObject Type="Embed" ProgID="PBrush" ShapeID="_x0000_i1027" DrawAspect="Content" ObjectID="_1725700516" r:id="rId35"/>
              </w:object>
            </w:r>
          </w:p>
          <w:p w14:paraId="34F4431D" w14:textId="50E3CE37" w:rsidR="00063AF3" w:rsidRDefault="00063AF3" w:rsidP="006B254C">
            <w:r>
              <w:object w:dxaOrig="9510" w:dyaOrig="2235" w14:anchorId="53D7ECB5">
                <v:shape id="_x0000_i1028" type="#_x0000_t75" style="width:311.25pt;height:73.5pt" o:ole="">
                  <v:imagedata r:id="rId36" o:title=""/>
                </v:shape>
                <o:OLEObject Type="Embed" ProgID="PBrush" ShapeID="_x0000_i1028" DrawAspect="Content" ObjectID="_1725700517" r:id="rId37"/>
              </w:object>
            </w:r>
          </w:p>
          <w:p w14:paraId="4E6AEE45" w14:textId="7743A22F" w:rsidR="00E34BE5" w:rsidRDefault="00E34BE5" w:rsidP="006B254C"/>
          <w:p w14:paraId="78B1CC19" w14:textId="7C918735" w:rsidR="00E34BE5" w:rsidRDefault="00E34BE5" w:rsidP="006B254C">
            <w:r>
              <w:rPr>
                <w:rFonts w:hint="eastAsia"/>
              </w:rPr>
              <w:t>8</w:t>
            </w:r>
            <w:r>
              <w:t>to1</w:t>
            </w:r>
          </w:p>
          <w:p w14:paraId="75FCEA05" w14:textId="0CC78F4D" w:rsidR="000B45ED" w:rsidRDefault="004729D6" w:rsidP="006B254C">
            <w:r>
              <w:object w:dxaOrig="6525" w:dyaOrig="2295" w14:anchorId="085C3D04">
                <v:shape id="_x0000_i1029" type="#_x0000_t75" style="width:327pt;height:98.25pt" o:ole="">
                  <v:imagedata r:id="rId38" o:title=""/>
                </v:shape>
                <o:OLEObject Type="Embed" ProgID="PBrush" ShapeID="_x0000_i1029" DrawAspect="Content" ObjectID="_1725700518" r:id="rId39"/>
              </w:object>
            </w:r>
          </w:p>
          <w:p w14:paraId="78F154C7" w14:textId="108E8ECA" w:rsidR="004729D6" w:rsidRDefault="004729D6" w:rsidP="006B254C">
            <w:r>
              <w:object w:dxaOrig="9975" w:dyaOrig="2565" w14:anchorId="56CCE330">
                <v:shape id="_x0000_i1030" type="#_x0000_t75" style="width:325.5pt;height:84pt" o:ole="">
                  <v:imagedata r:id="rId40" o:title=""/>
                </v:shape>
                <o:OLEObject Type="Embed" ProgID="PBrush" ShapeID="_x0000_i1030" DrawAspect="Content" ObjectID="_1725700519" r:id="rId41"/>
              </w:object>
            </w:r>
          </w:p>
          <w:p w14:paraId="710373B8" w14:textId="302BDE91" w:rsidR="004729D6" w:rsidRDefault="004729D6" w:rsidP="006B254C"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d</w:t>
            </w:r>
            <w:r>
              <w:t>elay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이유는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때문이다</w:t>
            </w:r>
            <w:r>
              <w:rPr>
                <w:rFonts w:hint="eastAsia"/>
              </w:rPr>
              <w:t>.</w:t>
            </w:r>
          </w:p>
          <w:p w14:paraId="1E0639B1" w14:textId="5C1807FA" w:rsidR="004729D6" w:rsidRDefault="004729D6" w:rsidP="006B254C">
            <w:r>
              <w:rPr>
                <w:rFonts w:hint="eastAsia"/>
              </w:rPr>
              <w:t>아래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그림은</w:t>
            </w:r>
            <w:r>
              <w:rPr>
                <w:rFonts w:hint="eastAsia"/>
              </w:rPr>
              <w:t xml:space="preserve"> </w:t>
            </w:r>
            <w:r>
              <w:t>delay type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 w14:paraId="67F730B6" w14:textId="6C544365" w:rsidR="004729D6" w:rsidRPr="004729D6" w:rsidRDefault="004729D6" w:rsidP="006B254C"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t>delay type</w:t>
            </w:r>
            <w:r>
              <w:rPr>
                <w:rFonts w:hint="eastAsia"/>
              </w:rPr>
              <w:t>이지만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생각된다</w:t>
            </w:r>
            <w:r>
              <w:rPr>
                <w:rFonts w:hint="eastAsia"/>
              </w:rPr>
              <w:t>.</w:t>
            </w:r>
          </w:p>
          <w:p w14:paraId="395BDE82" w14:textId="20DD8FA9" w:rsidR="003F4671" w:rsidRDefault="004238E6" w:rsidP="006B254C">
            <w:r>
              <w:object w:dxaOrig="8550" w:dyaOrig="4530" w14:anchorId="6AFB807F">
                <v:shape id="_x0000_i1031" type="#_x0000_t75" style="width:229.5pt;height:121.5pt" o:ole="">
                  <v:imagedata r:id="rId42" o:title=""/>
                </v:shape>
                <o:OLEObject Type="Embed" ProgID="PBrush" ShapeID="_x0000_i1031" DrawAspect="Content" ObjectID="_1725700520" r:id="rId43"/>
              </w:object>
            </w:r>
            <w:r>
              <w:object w:dxaOrig="8685" w:dyaOrig="4515" w14:anchorId="3280EDAB">
                <v:shape id="_x0000_i1032" type="#_x0000_t75" style="width:231pt;height:120.75pt" o:ole="">
                  <v:imagedata r:id="rId44" o:title=""/>
                </v:shape>
                <o:OLEObject Type="Embed" ProgID="PBrush" ShapeID="_x0000_i1032" DrawAspect="Content" ObjectID="_1725700521" r:id="rId45"/>
              </w:object>
            </w:r>
          </w:p>
          <w:p w14:paraId="5F57A968" w14:textId="77AA77DE" w:rsidR="009B1B6A" w:rsidRPr="009B1B6A" w:rsidRDefault="009B1B6A" w:rsidP="006B254C"/>
        </w:tc>
      </w:tr>
    </w:tbl>
    <w:p w14:paraId="58F5D923" w14:textId="208FDCE9" w:rsidR="006D0E37" w:rsidRDefault="006D0E37" w:rsidP="006D0E37"/>
    <w:p w14:paraId="4A1A9270" w14:textId="7870AA93" w:rsidR="00F02122" w:rsidRDefault="00F02122" w:rsidP="006D0E37"/>
    <w:p w14:paraId="154CCC15" w14:textId="152942A8" w:rsidR="00F02122" w:rsidRDefault="00F02122" w:rsidP="006D0E37"/>
    <w:p w14:paraId="6AEEDE2D" w14:textId="68CE588F" w:rsidR="00FD265E" w:rsidRDefault="00FD265E" w:rsidP="006D0E37"/>
    <w:p w14:paraId="4F285BA9" w14:textId="77777777" w:rsidR="00FD265E" w:rsidRDefault="00FD265E" w:rsidP="006D0E37"/>
    <w:p w14:paraId="68AEECF6" w14:textId="19C59A52" w:rsidR="00F02122" w:rsidRDefault="00F02122" w:rsidP="006D0E37"/>
    <w:p w14:paraId="43546D7B" w14:textId="0C01E429" w:rsidR="00F02122" w:rsidRPr="00534BBF" w:rsidRDefault="00F02122" w:rsidP="00F02122">
      <w:pPr>
        <w:pStyle w:val="1"/>
        <w:rPr>
          <w:rFonts w:ascii="맑은 고딕" w:eastAsia="맑은 고딕" w:hAnsi="맑은 고딕"/>
          <w:b/>
          <w:sz w:val="26"/>
        </w:rPr>
      </w:pPr>
      <w:r>
        <w:rPr>
          <w:rFonts w:ascii="맑은 고딕" w:eastAsia="맑은 고딕" w:hAnsi="맑은 고딕" w:hint="eastAsia"/>
          <w:b/>
          <w:sz w:val="26"/>
        </w:rPr>
        <w:t>H</w:t>
      </w:r>
      <w:r>
        <w:rPr>
          <w:rFonts w:ascii="맑은 고딕" w:eastAsia="맑은 고딕" w:hAnsi="맑은 고딕"/>
          <w:b/>
          <w:sz w:val="26"/>
        </w:rPr>
        <w:t>omework2</w:t>
      </w:r>
      <w:r w:rsidRPr="009B1B6A">
        <w:rPr>
          <w:rFonts w:ascii="맑은 고딕" w:eastAsia="맑은 고딕" w:hAnsi="맑은 고딕" w:hint="eastAsia"/>
          <w:b/>
          <w:sz w:val="26"/>
        </w:rPr>
        <w:t xml:space="preserve">. </w:t>
      </w:r>
      <w:r w:rsidR="00C046CF">
        <w:rPr>
          <w:rFonts w:ascii="맑은 고딕" w:eastAsia="맑은 고딕" w:hAnsi="맑은 고딕"/>
          <w:b/>
          <w:sz w:val="26"/>
        </w:rPr>
        <w:t>4-bit magnitude comparator</w:t>
      </w:r>
    </w:p>
    <w:p w14:paraId="53E8DB1D" w14:textId="22FE3C5F" w:rsidR="00F402DC" w:rsidRDefault="00F402DC" w:rsidP="00F02122">
      <w:pPr>
        <w:rPr>
          <w:b/>
          <w:sz w:val="24"/>
        </w:rPr>
      </w:pPr>
      <w:r>
        <w:rPr>
          <w:rFonts w:hint="eastAsia"/>
          <w:b/>
          <w:sz w:val="24"/>
        </w:rPr>
        <w:t>-</w:t>
      </w:r>
      <w:r>
        <w:rPr>
          <w:b/>
          <w:sz w:val="24"/>
        </w:rPr>
        <w:t>2-bit comparator</w:t>
      </w:r>
      <w:r>
        <w:rPr>
          <w:rFonts w:hint="eastAsia"/>
          <w:b/>
          <w:sz w:val="24"/>
        </w:rPr>
        <w:t>를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In</w:t>
      </w:r>
      <w:r w:rsidR="00ED2F3D">
        <w:rPr>
          <w:b/>
          <w:sz w:val="24"/>
        </w:rPr>
        <w:t>stantiation</w:t>
      </w:r>
      <w:r w:rsidR="00ED2F3D">
        <w:rPr>
          <w:rFonts w:hint="eastAsia"/>
          <w:b/>
          <w:sz w:val="24"/>
        </w:rPr>
        <w:t>화</w:t>
      </w:r>
      <w:r w:rsidR="00ED2F3D">
        <w:rPr>
          <w:rFonts w:hint="eastAsia"/>
          <w:b/>
          <w:sz w:val="24"/>
        </w:rPr>
        <w:t xml:space="preserve"> </w:t>
      </w:r>
      <w:r w:rsidR="00ED2F3D">
        <w:rPr>
          <w:rFonts w:hint="eastAsia"/>
          <w:b/>
          <w:sz w:val="24"/>
        </w:rPr>
        <w:t>하여</w:t>
      </w:r>
      <w:r w:rsidR="00ED2F3D">
        <w:rPr>
          <w:rFonts w:hint="eastAsia"/>
          <w:b/>
          <w:sz w:val="24"/>
        </w:rPr>
        <w:t xml:space="preserve"> </w:t>
      </w:r>
      <w:r w:rsidR="00ED2F3D">
        <w:rPr>
          <w:rFonts w:hint="eastAsia"/>
          <w:b/>
          <w:sz w:val="24"/>
        </w:rPr>
        <w:t>설계</w:t>
      </w:r>
    </w:p>
    <w:p w14:paraId="18F8D696" w14:textId="6A40D2EE" w:rsidR="00F02122" w:rsidRDefault="00F02122" w:rsidP="00F02122">
      <w:proofErr w:type="gramStart"/>
      <w:r>
        <w:rPr>
          <w:rFonts w:hint="eastAsia"/>
          <w:b/>
          <w:sz w:val="24"/>
        </w:rPr>
        <w:lastRenderedPageBreak/>
        <w:t>V</w:t>
      </w:r>
      <w:r>
        <w:rPr>
          <w:b/>
          <w:sz w:val="24"/>
        </w:rPr>
        <w:t xml:space="preserve">erilog 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Code</w:t>
      </w:r>
      <w:proofErr w:type="gramEnd"/>
      <w:r>
        <w:rPr>
          <w:b/>
          <w:sz w:val="24"/>
        </w:rPr>
        <w:t xml:space="preserve"> /  </w:t>
      </w:r>
      <w:r>
        <w:rPr>
          <w:rFonts w:hint="eastAsia"/>
          <w:b/>
          <w:sz w:val="24"/>
        </w:rPr>
        <w:t>주석</w:t>
      </w:r>
    </w:p>
    <w:p w14:paraId="74A4F2FC" w14:textId="4B088406" w:rsidR="004C0D92" w:rsidRDefault="008806A5" w:rsidP="00F02122">
      <w:r w:rsidRPr="004C0D92">
        <w:t>C</w:t>
      </w:r>
      <w:r w:rsidR="004C0D92" w:rsidRPr="004C0D92">
        <w:t>omparator</w:t>
      </w:r>
      <w:r>
        <w:t>2</w:t>
      </w:r>
    </w:p>
    <w:p w14:paraId="307D9331" w14:textId="5F204194" w:rsidR="00E06D3E" w:rsidRDefault="00281C94" w:rsidP="00F02122">
      <w:r>
        <w:rPr>
          <w:noProof/>
        </w:rPr>
        <w:drawing>
          <wp:inline distT="0" distB="0" distL="0" distR="0" wp14:anchorId="78714412" wp14:editId="6D39D7FF">
            <wp:extent cx="6391275" cy="10668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BAD3" w14:textId="16D62607" w:rsidR="004C0D92" w:rsidRDefault="008806A5" w:rsidP="00F02122">
      <w:r w:rsidRPr="004C0D92">
        <w:t>C</w:t>
      </w:r>
      <w:r w:rsidR="004C0D92" w:rsidRPr="004C0D92">
        <w:t>omparator</w:t>
      </w:r>
      <w:r>
        <w:t>4</w:t>
      </w:r>
      <w:r w:rsidR="004C0D92" w:rsidRPr="004C0D92">
        <w:t>bit</w:t>
      </w:r>
      <w:r>
        <w:t>1</w:t>
      </w:r>
    </w:p>
    <w:p w14:paraId="56633286" w14:textId="39FBF7B5" w:rsidR="008806A5" w:rsidRDefault="00F402DC" w:rsidP="00F02122">
      <w:r>
        <w:rPr>
          <w:noProof/>
        </w:rPr>
        <w:drawing>
          <wp:inline distT="0" distB="0" distL="0" distR="0" wp14:anchorId="125AA29D" wp14:editId="38F0E5E5">
            <wp:extent cx="6400800" cy="1714500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7BD9" w14:textId="0D44BE5A" w:rsidR="004C0D92" w:rsidRDefault="004C0D92" w:rsidP="00F02122"/>
    <w:p w14:paraId="4624FDB8" w14:textId="62E42FB1" w:rsidR="00F02122" w:rsidRDefault="00F02122" w:rsidP="00F02122">
      <w:pPr>
        <w:rPr>
          <w:b/>
          <w:sz w:val="24"/>
        </w:rPr>
      </w:pPr>
      <w:r>
        <w:rPr>
          <w:b/>
          <w:sz w:val="24"/>
        </w:rPr>
        <w:t xml:space="preserve">Synthesis Report </w:t>
      </w:r>
    </w:p>
    <w:p w14:paraId="67067A7B" w14:textId="4FB7116C" w:rsidR="004C0D92" w:rsidRDefault="004C0D92" w:rsidP="00F02122">
      <w:r>
        <w:rPr>
          <w:rFonts w:hint="eastAsia"/>
        </w:rPr>
        <w:t>R</w:t>
      </w:r>
      <w:r>
        <w:t>TL Schematic</w:t>
      </w:r>
    </w:p>
    <w:p w14:paraId="7CD1505E" w14:textId="157D5382" w:rsidR="00005AA9" w:rsidRDefault="00182610" w:rsidP="00F02122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1FC5A9F" wp14:editId="7BDD0F0D">
            <wp:extent cx="5238750" cy="215483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009" cy="215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7838" w14:textId="7AB9408B" w:rsidR="002147EC" w:rsidRPr="002147EC" w:rsidRDefault="002147EC" w:rsidP="00F02122">
      <w:r>
        <w:t>SYNTHESIS Schematic</w:t>
      </w:r>
    </w:p>
    <w:p w14:paraId="32D38E7A" w14:textId="5B492426" w:rsidR="00005AA9" w:rsidRDefault="00FD2A84" w:rsidP="00F02122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A9FD45D" wp14:editId="09CDE131">
            <wp:extent cx="5343525" cy="2755380"/>
            <wp:effectExtent l="0" t="0" r="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00" cy="275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620D" w14:textId="77777777" w:rsidR="000D57FA" w:rsidRPr="00506F04" w:rsidRDefault="000D57FA" w:rsidP="000D57FA">
      <w:pPr>
        <w:rPr>
          <w:bCs/>
          <w:sz w:val="24"/>
        </w:rPr>
      </w:pPr>
      <w:r>
        <w:t>SYNTHESIS Utilization</w:t>
      </w:r>
    </w:p>
    <w:p w14:paraId="6E54BBDF" w14:textId="0F182535" w:rsidR="001C79F8" w:rsidRDefault="00F023B9" w:rsidP="00F02122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76B14B7" wp14:editId="7FB648EA">
            <wp:extent cx="2962275" cy="695325"/>
            <wp:effectExtent l="0" t="0" r="952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E999" w14:textId="7034EE90" w:rsidR="00C53E97" w:rsidRDefault="00F023B9" w:rsidP="00F02122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E9AEB13" wp14:editId="5848F2B9">
            <wp:extent cx="3429000" cy="1446291"/>
            <wp:effectExtent l="0" t="0" r="0" b="190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92" cy="144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289DC53C" wp14:editId="529D1B80">
            <wp:extent cx="2447925" cy="1266825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B92A" w14:textId="591772DB" w:rsidR="008B1AEB" w:rsidRPr="00F023B9" w:rsidRDefault="00F023B9" w:rsidP="00F02122">
      <w:pPr>
        <w:rPr>
          <w:bCs/>
          <w:sz w:val="24"/>
        </w:rPr>
      </w:pPr>
      <w:r>
        <w:t>SYNTHESIS Power</w:t>
      </w:r>
    </w:p>
    <w:p w14:paraId="587A1549" w14:textId="00647622" w:rsidR="00F023B9" w:rsidRDefault="00A570D2" w:rsidP="00F02122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0ABCDC5" wp14:editId="243D81B7">
            <wp:extent cx="4876800" cy="257752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695" cy="257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9B37" w14:textId="77777777" w:rsidR="00F02122" w:rsidRPr="00791958" w:rsidRDefault="00F02122" w:rsidP="00F02122">
      <w:r>
        <w:rPr>
          <w:rFonts w:hint="eastAsia"/>
          <w:b/>
          <w:sz w:val="24"/>
        </w:rPr>
        <w:t>T</w:t>
      </w:r>
      <w:r>
        <w:rPr>
          <w:b/>
          <w:sz w:val="24"/>
        </w:rPr>
        <w:t>est Bench Code</w:t>
      </w:r>
    </w:p>
    <w:p w14:paraId="5D7365B2" w14:textId="41710586" w:rsidR="00F02122" w:rsidRDefault="00C046CF" w:rsidP="00F02122">
      <w:r>
        <w:rPr>
          <w:noProof/>
        </w:rPr>
        <w:lastRenderedPageBreak/>
        <w:drawing>
          <wp:inline distT="0" distB="0" distL="0" distR="0" wp14:anchorId="04F4CA4F" wp14:editId="04DD862C">
            <wp:extent cx="6391275" cy="36480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39E7" w14:textId="77777777" w:rsidR="00F02122" w:rsidRPr="008B0881" w:rsidRDefault="00F02122" w:rsidP="00F02122"/>
    <w:p w14:paraId="42E71D66" w14:textId="77777777" w:rsidR="00F02122" w:rsidRDefault="00F02122" w:rsidP="00F02122">
      <w:r>
        <w:rPr>
          <w:b/>
          <w:sz w:val="24"/>
        </w:rPr>
        <w:t>Simulation Result</w:t>
      </w:r>
    </w:p>
    <w:p w14:paraId="375F9AA9" w14:textId="30EC7BED" w:rsidR="00F02122" w:rsidRDefault="008C1973" w:rsidP="00F02122">
      <w:r>
        <w:rPr>
          <w:noProof/>
        </w:rPr>
        <w:drawing>
          <wp:inline distT="0" distB="0" distL="0" distR="0" wp14:anchorId="5D152166" wp14:editId="384457E3">
            <wp:extent cx="6391275" cy="6667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1F9B" w14:textId="77777777" w:rsidR="00F02122" w:rsidRDefault="00F02122" w:rsidP="00F02122"/>
    <w:p w14:paraId="7490CA3A" w14:textId="5282A141" w:rsidR="009C7E29" w:rsidRDefault="009C7E29" w:rsidP="00AE3330">
      <w:pPr>
        <w:rPr>
          <w:b/>
          <w:sz w:val="24"/>
        </w:rPr>
      </w:pPr>
      <w:r>
        <w:rPr>
          <w:rFonts w:hint="eastAsia"/>
          <w:b/>
          <w:sz w:val="24"/>
        </w:rPr>
        <w:t>-</w:t>
      </w:r>
      <w:r>
        <w:rPr>
          <w:b/>
          <w:sz w:val="24"/>
        </w:rPr>
        <w:t>2bit comparator</w:t>
      </w:r>
      <w:r>
        <w:rPr>
          <w:rFonts w:hint="eastAsia"/>
          <w:b/>
          <w:sz w:val="24"/>
        </w:rPr>
        <w:t>를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사용하지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않고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설계</w:t>
      </w:r>
    </w:p>
    <w:p w14:paraId="67C2F22E" w14:textId="486562EC" w:rsidR="00AE3330" w:rsidRDefault="00AE3330" w:rsidP="00AE3330">
      <w:proofErr w:type="gramStart"/>
      <w:r>
        <w:rPr>
          <w:rFonts w:hint="eastAsia"/>
          <w:b/>
          <w:sz w:val="24"/>
        </w:rPr>
        <w:t>V</w:t>
      </w:r>
      <w:r>
        <w:rPr>
          <w:b/>
          <w:sz w:val="24"/>
        </w:rPr>
        <w:t xml:space="preserve">erilog 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Code</w:t>
      </w:r>
      <w:proofErr w:type="gramEnd"/>
      <w:r>
        <w:rPr>
          <w:b/>
          <w:sz w:val="24"/>
        </w:rPr>
        <w:t xml:space="preserve"> /  </w:t>
      </w:r>
      <w:r>
        <w:rPr>
          <w:rFonts w:hint="eastAsia"/>
          <w:b/>
          <w:sz w:val="24"/>
        </w:rPr>
        <w:t>주석</w:t>
      </w:r>
    </w:p>
    <w:p w14:paraId="6BD8B4C6" w14:textId="77777777" w:rsidR="00AE3330" w:rsidRDefault="00AE3330" w:rsidP="00AE3330">
      <w:r w:rsidRPr="00AE3330">
        <w:t>comparator4bit</w:t>
      </w:r>
    </w:p>
    <w:p w14:paraId="57A57C8F" w14:textId="3AC67DE6" w:rsidR="00AE3330" w:rsidRDefault="00AE3330" w:rsidP="00AE3330">
      <w:r>
        <w:rPr>
          <w:noProof/>
        </w:rPr>
        <w:lastRenderedPageBreak/>
        <w:drawing>
          <wp:inline distT="0" distB="0" distL="0" distR="0" wp14:anchorId="3515641D" wp14:editId="79A54243">
            <wp:extent cx="4878749" cy="408622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607" cy="408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9DF7" w14:textId="509C9B72" w:rsidR="00AE3330" w:rsidRDefault="00AE3330" w:rsidP="00AE3330">
      <w:pPr>
        <w:rPr>
          <w:b/>
          <w:sz w:val="24"/>
        </w:rPr>
      </w:pPr>
    </w:p>
    <w:p w14:paraId="230450C3" w14:textId="77777777" w:rsidR="00AE3330" w:rsidRDefault="00AE3330" w:rsidP="00AE3330">
      <w:pPr>
        <w:rPr>
          <w:b/>
          <w:sz w:val="24"/>
        </w:rPr>
      </w:pPr>
    </w:p>
    <w:p w14:paraId="287A4B2C" w14:textId="5AB4C912" w:rsidR="00AE3330" w:rsidRDefault="00AE3330" w:rsidP="00AE3330">
      <w:pPr>
        <w:rPr>
          <w:b/>
          <w:sz w:val="24"/>
        </w:rPr>
      </w:pPr>
      <w:r>
        <w:rPr>
          <w:b/>
          <w:sz w:val="24"/>
        </w:rPr>
        <w:t xml:space="preserve">Synthesis Report </w:t>
      </w:r>
    </w:p>
    <w:p w14:paraId="76A2922D" w14:textId="77777777" w:rsidR="00AE3330" w:rsidRDefault="00AE3330" w:rsidP="00AE3330">
      <w:r>
        <w:rPr>
          <w:rFonts w:hint="eastAsia"/>
        </w:rPr>
        <w:t>R</w:t>
      </w:r>
      <w:r>
        <w:t>TL Schematic</w:t>
      </w:r>
    </w:p>
    <w:p w14:paraId="177271D3" w14:textId="20219A58" w:rsidR="00F02122" w:rsidRDefault="009A5D3C" w:rsidP="00F02122">
      <w:r>
        <w:rPr>
          <w:noProof/>
        </w:rPr>
        <w:drawing>
          <wp:inline distT="0" distB="0" distL="0" distR="0" wp14:anchorId="1EDBE6EF" wp14:editId="3C5393AB">
            <wp:extent cx="4086225" cy="2362825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614" cy="236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7070" w14:textId="77777777" w:rsidR="00F02122" w:rsidRDefault="00F02122" w:rsidP="00F02122"/>
    <w:p w14:paraId="1D20DC78" w14:textId="77777777" w:rsidR="00AE3330" w:rsidRPr="002147EC" w:rsidRDefault="00AE3330" w:rsidP="00AE3330">
      <w:r>
        <w:t>SYNTHESIS Schematic</w:t>
      </w:r>
    </w:p>
    <w:p w14:paraId="463748C9" w14:textId="7142A76A" w:rsidR="00F02122" w:rsidRDefault="009A5D3C" w:rsidP="00F02122">
      <w:r>
        <w:rPr>
          <w:noProof/>
        </w:rPr>
        <w:lastRenderedPageBreak/>
        <w:drawing>
          <wp:inline distT="0" distB="0" distL="0" distR="0" wp14:anchorId="15E45961" wp14:editId="5983DFAA">
            <wp:extent cx="4152900" cy="2432413"/>
            <wp:effectExtent l="0" t="0" r="0" b="635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395" cy="243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8B26" w14:textId="035E004F" w:rsidR="00005AA9" w:rsidRDefault="00005AA9" w:rsidP="00F02122"/>
    <w:p w14:paraId="4AF9571D" w14:textId="77777777" w:rsidR="00AE3330" w:rsidRPr="00506F04" w:rsidRDefault="00AE3330" w:rsidP="00AE3330">
      <w:pPr>
        <w:rPr>
          <w:bCs/>
          <w:sz w:val="24"/>
        </w:rPr>
      </w:pPr>
      <w:r>
        <w:t>SYNTHESIS Utilization</w:t>
      </w:r>
    </w:p>
    <w:p w14:paraId="483E7F76" w14:textId="71F74284" w:rsidR="00005AA9" w:rsidRDefault="00F45DE6" w:rsidP="00F02122">
      <w:r>
        <w:rPr>
          <w:noProof/>
        </w:rPr>
        <w:drawing>
          <wp:inline distT="0" distB="0" distL="0" distR="0" wp14:anchorId="51FAF6E1" wp14:editId="1EE58640">
            <wp:extent cx="2895600" cy="676275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FAB3A" w14:textId="037476A3" w:rsidR="00F45DE6" w:rsidRDefault="00F45DE6" w:rsidP="00F02122">
      <w:r>
        <w:rPr>
          <w:rFonts w:hint="eastAsia"/>
          <w:noProof/>
        </w:rPr>
        <w:drawing>
          <wp:inline distT="0" distB="0" distL="0" distR="0" wp14:anchorId="5C262E74" wp14:editId="745B202E">
            <wp:extent cx="3400425" cy="1415206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150" cy="141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D8CEF5" wp14:editId="4BAB3DF3">
            <wp:extent cx="2457450" cy="1219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049F" w14:textId="77777777" w:rsidR="00AE3330" w:rsidRPr="00F023B9" w:rsidRDefault="00AE3330" w:rsidP="00AE3330">
      <w:pPr>
        <w:rPr>
          <w:bCs/>
          <w:sz w:val="24"/>
        </w:rPr>
      </w:pPr>
      <w:r>
        <w:t>SYNTHESIS Power</w:t>
      </w:r>
    </w:p>
    <w:p w14:paraId="1A301CD8" w14:textId="212ACF01" w:rsidR="00005AA9" w:rsidRDefault="00111DE3" w:rsidP="00F02122">
      <w:r>
        <w:rPr>
          <w:noProof/>
        </w:rPr>
        <w:drawing>
          <wp:inline distT="0" distB="0" distL="0" distR="0" wp14:anchorId="084CB04D" wp14:editId="679BD2C8">
            <wp:extent cx="4772025" cy="2482022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625" cy="248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2EAAC" w14:textId="13318D0C" w:rsidR="00005AA9" w:rsidRDefault="00005AA9" w:rsidP="00F02122"/>
    <w:p w14:paraId="01A20EA1" w14:textId="77777777" w:rsidR="00AE3330" w:rsidRPr="00791958" w:rsidRDefault="00AE3330" w:rsidP="00AE3330">
      <w:r>
        <w:rPr>
          <w:rFonts w:hint="eastAsia"/>
          <w:b/>
          <w:sz w:val="24"/>
        </w:rPr>
        <w:t>T</w:t>
      </w:r>
      <w:r>
        <w:rPr>
          <w:b/>
          <w:sz w:val="24"/>
        </w:rPr>
        <w:t>est Bench Code</w:t>
      </w:r>
    </w:p>
    <w:p w14:paraId="6EFCC08D" w14:textId="5E45113C" w:rsidR="00005AA9" w:rsidRDefault="00F54D4C" w:rsidP="00F02122">
      <w:r>
        <w:rPr>
          <w:noProof/>
        </w:rPr>
        <w:lastRenderedPageBreak/>
        <w:drawing>
          <wp:inline distT="0" distB="0" distL="0" distR="0" wp14:anchorId="1BC325B1" wp14:editId="5920E6DA">
            <wp:extent cx="6400800" cy="36195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45B7" w14:textId="77777777" w:rsidR="00005AA9" w:rsidRDefault="00005AA9" w:rsidP="00F02122"/>
    <w:p w14:paraId="51F02787" w14:textId="356EE0B3" w:rsidR="00F02122" w:rsidRDefault="00C4090A" w:rsidP="00F02122">
      <w:r>
        <w:rPr>
          <w:b/>
          <w:sz w:val="24"/>
        </w:rPr>
        <w:t>Simulation Result</w:t>
      </w:r>
    </w:p>
    <w:p w14:paraId="05293E16" w14:textId="6B1D5D09" w:rsidR="00F02122" w:rsidRDefault="00C4090A" w:rsidP="00F02122">
      <w:r>
        <w:rPr>
          <w:noProof/>
        </w:rPr>
        <w:drawing>
          <wp:inline distT="0" distB="0" distL="0" distR="0" wp14:anchorId="020839FD" wp14:editId="4673FF7E">
            <wp:extent cx="6400800" cy="752475"/>
            <wp:effectExtent l="0" t="0" r="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insideH w:val="single" w:sz="12" w:space="0" w:color="67787B" w:themeColor="accent5"/>
        </w:tblBorders>
        <w:tblLook w:val="04A0" w:firstRow="1" w:lastRow="0" w:firstColumn="1" w:lastColumn="0" w:noHBand="0" w:noVBand="1"/>
      </w:tblPr>
      <w:tblGrid>
        <w:gridCol w:w="10080"/>
      </w:tblGrid>
      <w:tr w:rsidR="00F02122" w14:paraId="1465A1F2" w14:textId="77777777" w:rsidTr="000658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80" w:type="dxa"/>
          </w:tcPr>
          <w:p w14:paraId="1A3F95E1" w14:textId="77777777" w:rsidR="00F02122" w:rsidRPr="009B1B6A" w:rsidRDefault="00F02122" w:rsidP="0006584E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D</w:t>
            </w:r>
            <w:r>
              <w:rPr>
                <w:b/>
                <w:sz w:val="24"/>
              </w:rPr>
              <w:t>iscussion</w:t>
            </w:r>
          </w:p>
        </w:tc>
      </w:tr>
      <w:tr w:rsidR="00F02122" w14:paraId="737BCB79" w14:textId="77777777" w:rsidTr="0006584E">
        <w:tc>
          <w:tcPr>
            <w:tcW w:w="10080" w:type="dxa"/>
          </w:tcPr>
          <w:p w14:paraId="78BB5C1B" w14:textId="585E9BA6" w:rsidR="006B254C" w:rsidRDefault="00F02122" w:rsidP="006B254C">
            <w:r>
              <w:rPr>
                <w:rFonts w:hint="eastAsia"/>
              </w:rPr>
              <w:t>.</w:t>
            </w:r>
            <w:r w:rsidR="006B254C">
              <w:rPr>
                <w:rFonts w:hint="eastAsia"/>
              </w:rPr>
              <w:t xml:space="preserve"> - Verilog Coding</w:t>
            </w:r>
            <w:r w:rsidR="006B254C">
              <w:rPr>
                <w:rFonts w:hint="eastAsia"/>
              </w:rPr>
              <w:t>을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시작하기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전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작성한</w:t>
            </w:r>
            <w:r w:rsidR="006B254C">
              <w:rPr>
                <w:rFonts w:hint="eastAsia"/>
              </w:rPr>
              <w:t xml:space="preserve"> Block Diagram</w:t>
            </w:r>
          </w:p>
          <w:p w14:paraId="47D8126F" w14:textId="33716D2E" w:rsidR="002657ED" w:rsidRDefault="00EC564F" w:rsidP="006B254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44ED62" wp14:editId="06D45DAB">
                  <wp:extent cx="3052167" cy="1771650"/>
                  <wp:effectExtent l="0" t="0" r="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155" cy="177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657ED">
              <w:rPr>
                <w:noProof/>
              </w:rPr>
              <w:t xml:space="preserve"> </w:t>
            </w:r>
            <w:r w:rsidR="00A90C53">
              <w:rPr>
                <w:noProof/>
              </w:rPr>
              <w:drawing>
                <wp:inline distT="0" distB="0" distL="0" distR="0" wp14:anchorId="2454D380" wp14:editId="44790044">
                  <wp:extent cx="1949078" cy="1698676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50" cy="170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FF06D" w14:textId="6FFD46B4" w:rsidR="0075560F" w:rsidRDefault="0075560F" w:rsidP="006B254C">
            <w:pPr>
              <w:rPr>
                <w:noProof/>
              </w:rPr>
            </w:pPr>
            <w:r>
              <w:rPr>
                <w:rFonts w:hint="eastAsia"/>
                <w:noProof/>
              </w:rPr>
              <w:t>왼쪽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그림은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2bit comparator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Instantiation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엮어서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만든</w:t>
            </w:r>
            <w:r>
              <w:rPr>
                <w:rFonts w:hint="eastAsia"/>
                <w:noProof/>
              </w:rPr>
              <w:t xml:space="preserve"> B</w:t>
            </w:r>
            <w:r>
              <w:rPr>
                <w:noProof/>
              </w:rPr>
              <w:t>lock Diagram</w:t>
            </w:r>
            <w:r>
              <w:rPr>
                <w:rFonts w:hint="eastAsia"/>
                <w:noProof/>
              </w:rPr>
              <w:t>이고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오른쪽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그림은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4bit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한번에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comparator</w:t>
            </w:r>
            <w:r>
              <w:rPr>
                <w:rFonts w:hint="eastAsia"/>
                <w:noProof/>
              </w:rPr>
              <w:t>이다</w:t>
            </w:r>
            <w:r>
              <w:rPr>
                <w:rFonts w:hint="eastAsia"/>
                <w:noProof/>
              </w:rPr>
              <w:t>.</w:t>
            </w:r>
          </w:p>
          <w:p w14:paraId="628E5D1A" w14:textId="0452D64A" w:rsidR="00807301" w:rsidRDefault="00807301" w:rsidP="006B254C">
            <w:pPr>
              <w:rPr>
                <w:noProof/>
              </w:rPr>
            </w:pPr>
            <w:r>
              <w:rPr>
                <w:noProof/>
              </w:rPr>
              <w:t>2bit comparator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Instantiation</w:t>
            </w:r>
            <w:r>
              <w:rPr>
                <w:rFonts w:hint="eastAsia"/>
                <w:noProof/>
              </w:rPr>
              <w:t>해서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만든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코드의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schemetic</w:t>
            </w:r>
            <w:r>
              <w:rPr>
                <w:rFonts w:hint="eastAsia"/>
                <w:noProof/>
              </w:rPr>
              <w:t>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그림과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동일하게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나왔지만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Instantation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4bit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한번에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comparator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만든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경우에는</w:t>
            </w:r>
            <w:r>
              <w:rPr>
                <w:rFonts w:hint="eastAsia"/>
                <w:noProof/>
              </w:rPr>
              <w:t xml:space="preserve"> </w:t>
            </w:r>
            <w:r w:rsidR="004A40B4">
              <w:rPr>
                <w:rFonts w:hint="eastAsia"/>
                <w:noProof/>
              </w:rPr>
              <w:t>다른</w:t>
            </w:r>
            <w:r w:rsidR="004A40B4">
              <w:rPr>
                <w:rFonts w:hint="eastAsia"/>
                <w:noProof/>
              </w:rPr>
              <w:t xml:space="preserve"> s</w:t>
            </w:r>
            <w:r w:rsidR="004A40B4">
              <w:rPr>
                <w:noProof/>
              </w:rPr>
              <w:t>chemetic</w:t>
            </w:r>
            <w:r w:rsidR="004A40B4">
              <w:rPr>
                <w:rFonts w:hint="eastAsia"/>
                <w:noProof/>
              </w:rPr>
              <w:t>을</w:t>
            </w:r>
            <w:r w:rsidR="004A40B4">
              <w:rPr>
                <w:rFonts w:hint="eastAsia"/>
                <w:noProof/>
              </w:rPr>
              <w:t xml:space="preserve"> </w:t>
            </w:r>
            <w:r w:rsidR="004A40B4">
              <w:rPr>
                <w:rFonts w:hint="eastAsia"/>
                <w:noProof/>
              </w:rPr>
              <w:t>보였다</w:t>
            </w:r>
            <w:r w:rsidR="004A40B4">
              <w:rPr>
                <w:rFonts w:hint="eastAsia"/>
                <w:noProof/>
              </w:rPr>
              <w:t>.</w:t>
            </w:r>
          </w:p>
          <w:p w14:paraId="78F38AC1" w14:textId="07D1B58B" w:rsidR="004A40B4" w:rsidRDefault="004A40B4" w:rsidP="006B254C">
            <w:pPr>
              <w:rPr>
                <w:noProof/>
              </w:rPr>
            </w:pPr>
            <w:r>
              <w:rPr>
                <w:rFonts w:hint="eastAsia"/>
                <w:noProof/>
              </w:rPr>
              <w:t>이는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behavioral Modeling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사용했기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생각된다</w:t>
            </w:r>
            <w:r>
              <w:rPr>
                <w:rFonts w:hint="eastAsia"/>
                <w:noProof/>
              </w:rPr>
              <w:t>.</w:t>
            </w:r>
          </w:p>
          <w:p w14:paraId="132E5603" w14:textId="7AB03EF0" w:rsidR="004A40B4" w:rsidRDefault="004A40B4" w:rsidP="006B254C">
            <w:pPr>
              <w:rPr>
                <w:noProof/>
              </w:rPr>
            </w:pPr>
            <w:r>
              <w:rPr>
                <w:noProof/>
              </w:rPr>
              <w:lastRenderedPageBreak/>
              <w:t>Structure modeling</w:t>
            </w:r>
            <w:r>
              <w:rPr>
                <w:rFonts w:hint="eastAsia"/>
                <w:noProof/>
              </w:rPr>
              <w:t>이나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dataflow modeling</w:t>
            </w:r>
            <w:r>
              <w:rPr>
                <w:rFonts w:hint="eastAsia"/>
                <w:noProof/>
              </w:rPr>
              <w:t>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다르게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behavioral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modeling</w:t>
            </w:r>
            <w:r>
              <w:rPr>
                <w:rFonts w:hint="eastAsia"/>
                <w:noProof/>
              </w:rPr>
              <w:t>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원하는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코드로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입력하고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내부적인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회로는</w:t>
            </w:r>
            <w:r>
              <w:rPr>
                <w:rFonts w:hint="eastAsia"/>
                <w:noProof/>
              </w:rPr>
              <w:t xml:space="preserve"> t</w:t>
            </w:r>
            <w:r>
              <w:rPr>
                <w:noProof/>
              </w:rPr>
              <w:t>ool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알아서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작성하게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된다</w:t>
            </w:r>
            <w:r>
              <w:rPr>
                <w:rFonts w:hint="eastAsia"/>
                <w:noProof/>
              </w:rPr>
              <w:t>.</w:t>
            </w:r>
          </w:p>
          <w:p w14:paraId="566B64B3" w14:textId="4AD8590D" w:rsidR="004A40B4" w:rsidRDefault="004A40B4" w:rsidP="006B254C">
            <w:pPr>
              <w:rPr>
                <w:noProof/>
              </w:rPr>
            </w:pPr>
            <w:r>
              <w:rPr>
                <w:rFonts w:hint="eastAsia"/>
                <w:noProof/>
              </w:rPr>
              <w:t>따라서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원하는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회로와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회로가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작성되고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최적화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회로가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나타날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있다</w:t>
            </w:r>
            <w:r>
              <w:rPr>
                <w:rFonts w:hint="eastAsia"/>
                <w:noProof/>
              </w:rPr>
              <w:t>.</w:t>
            </w:r>
          </w:p>
          <w:p w14:paraId="68DD1C64" w14:textId="405FA007" w:rsidR="004A40B4" w:rsidRDefault="004A40B4" w:rsidP="006B254C">
            <w:pPr>
              <w:rPr>
                <w:noProof/>
              </w:rPr>
            </w:pPr>
            <w:r>
              <w:rPr>
                <w:rFonts w:hint="eastAsia"/>
                <w:noProof/>
              </w:rPr>
              <w:t>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경우에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이러한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이유로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회로가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나타난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생각된다</w:t>
            </w:r>
            <w:r>
              <w:rPr>
                <w:rFonts w:hint="eastAsia"/>
                <w:noProof/>
              </w:rPr>
              <w:t>.</w:t>
            </w:r>
          </w:p>
          <w:p w14:paraId="2F8B088E" w14:textId="77777777" w:rsidR="00E6621A" w:rsidRPr="004A40B4" w:rsidRDefault="00E6621A" w:rsidP="006B254C">
            <w:pPr>
              <w:rPr>
                <w:noProof/>
              </w:rPr>
            </w:pPr>
          </w:p>
          <w:p w14:paraId="0FCB4FF6" w14:textId="002B577B" w:rsidR="00A90C53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Verilog Module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</w:p>
          <w:p w14:paraId="19C7BBAA" w14:textId="4E7793F0" w:rsidR="00607450" w:rsidRDefault="00607450" w:rsidP="006B254C">
            <w:r>
              <w:object w:dxaOrig="3030" w:dyaOrig="2880" w14:anchorId="6DBD038B">
                <v:shape id="_x0000_i1080" type="#_x0000_t75" style="width:151.5pt;height:2in" o:ole="">
                  <v:imagedata r:id="rId67" o:title=""/>
                </v:shape>
                <o:OLEObject Type="Embed" ProgID="PBrush" ShapeID="_x0000_i1080" DrawAspect="Content" ObjectID="_1725700522" r:id="rId68"/>
              </w:object>
            </w:r>
            <w:r>
              <w:object w:dxaOrig="3180" w:dyaOrig="2400" w14:anchorId="03D99D63">
                <v:shape id="_x0000_i1081" type="#_x0000_t75" style="width:159pt;height:120pt" o:ole="">
                  <v:imagedata r:id="rId69" o:title=""/>
                </v:shape>
                <o:OLEObject Type="Embed" ProgID="PBrush" ShapeID="_x0000_i1081" DrawAspect="Content" ObjectID="_1725700523" r:id="rId70"/>
              </w:object>
            </w:r>
          </w:p>
          <w:p w14:paraId="0FED8935" w14:textId="65DB9D0C" w:rsidR="00607450" w:rsidRDefault="00607450" w:rsidP="006B254C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a_big</w:t>
            </w:r>
            <w:proofErr w:type="spellEnd"/>
            <w:r>
              <w:t xml:space="preserve">                                                            -</w:t>
            </w:r>
            <w:proofErr w:type="spellStart"/>
            <w:r>
              <w:t>b_big</w:t>
            </w:r>
            <w:proofErr w:type="spellEnd"/>
          </w:p>
          <w:p w14:paraId="219E0329" w14:textId="3ED8EEF7" w:rsidR="00C47283" w:rsidRDefault="003B1364" w:rsidP="006B254C">
            <w:r>
              <w:rPr>
                <w:rFonts w:hint="eastAsia"/>
              </w:rPr>
              <w:t>I</w:t>
            </w:r>
            <w:r>
              <w:t>nstantiation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회로에서</w:t>
            </w:r>
            <w:r>
              <w:rPr>
                <w:rFonts w:hint="eastAsia"/>
              </w:rPr>
              <w:t xml:space="preserve"> </w:t>
            </w:r>
            <w:r>
              <w:t>comparator2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2bit comparator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만들어주었고</w:t>
            </w:r>
            <w:r>
              <w:rPr>
                <w:rFonts w:hint="eastAsia"/>
              </w:rPr>
              <w:t xml:space="preserve"> </w:t>
            </w:r>
            <w:r>
              <w:t>comparator4bit1 module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t>2bit comparator 2</w:t>
            </w:r>
            <w:r>
              <w:rPr>
                <w:rFonts w:hint="eastAsia"/>
              </w:rPr>
              <w:t>개를</w:t>
            </w:r>
            <w:r>
              <w:rPr>
                <w:rFonts w:hint="eastAsia"/>
              </w:rPr>
              <w:t xml:space="preserve"> I</w:t>
            </w:r>
            <w:r>
              <w:t>nstantiation</w:t>
            </w:r>
            <w:r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</w:t>
            </w:r>
            <w:r>
              <w:t>4bit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comparator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만들었다</w:t>
            </w:r>
            <w:r>
              <w:rPr>
                <w:rFonts w:hint="eastAsia"/>
              </w:rPr>
              <w:t>.</w:t>
            </w:r>
          </w:p>
          <w:p w14:paraId="23545C30" w14:textId="4B0C751A" w:rsidR="003B1364" w:rsidRDefault="00F73021" w:rsidP="006B254C">
            <w:proofErr w:type="gramStart"/>
            <w:r>
              <w:rPr>
                <w:rFonts w:hint="eastAsia"/>
              </w:rPr>
              <w:t>한번에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4bit comparator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회로는</w:t>
            </w:r>
            <w:r>
              <w:rPr>
                <w:rFonts w:hint="eastAsia"/>
              </w:rPr>
              <w:t xml:space="preserve"> </w:t>
            </w:r>
            <w:r>
              <w:t>comparator4bit module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0519D4FC" w14:textId="21FB17F6" w:rsidR="00F73021" w:rsidRDefault="00F73021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>module</w:t>
            </w:r>
            <w:r>
              <w:rPr>
                <w:rFonts w:hint="eastAsia"/>
              </w:rPr>
              <w:t>에는</w:t>
            </w:r>
            <w:r>
              <w:rPr>
                <w:rFonts w:hint="eastAsia"/>
              </w:rPr>
              <w:t xml:space="preserve"> </w:t>
            </w:r>
            <w:r>
              <w:t>always</w:t>
            </w:r>
            <w:r>
              <w:rPr>
                <w:rFonts w:hint="eastAsia"/>
              </w:rPr>
              <w:t>문과</w:t>
            </w:r>
            <w:r>
              <w:rPr>
                <w:rFonts w:hint="eastAsia"/>
              </w:rPr>
              <w:t xml:space="preserve"> </w:t>
            </w:r>
            <w:r>
              <w:t>if</w:t>
            </w:r>
            <w:r>
              <w:rPr>
                <w:rFonts w:hint="eastAsia"/>
              </w:rPr>
              <w:t>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구성하였다</w:t>
            </w:r>
            <w:r>
              <w:rPr>
                <w:rFonts w:hint="eastAsia"/>
              </w:rPr>
              <w:t>.</w:t>
            </w:r>
          </w:p>
          <w:p w14:paraId="38D2F0DD" w14:textId="77777777" w:rsidR="00F73021" w:rsidRPr="00E306A5" w:rsidRDefault="00F73021" w:rsidP="006B254C"/>
          <w:p w14:paraId="3AFC722E" w14:textId="7909B02B" w:rsidR="006B254C" w:rsidRDefault="006B254C" w:rsidP="006B254C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 xml:space="preserve">?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>?</w:t>
            </w:r>
          </w:p>
          <w:p w14:paraId="325B737C" w14:textId="77777777" w:rsidR="0038796D" w:rsidRDefault="0038796D" w:rsidP="0038796D">
            <w:r>
              <w:rPr>
                <w:rFonts w:hint="eastAsia"/>
              </w:rPr>
              <w:t>I</w:t>
            </w:r>
            <w:r>
              <w:t>nstantiation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t</w:t>
            </w:r>
            <w:r>
              <w:t>ruth table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분석하여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b</w:t>
            </w:r>
            <w:r>
              <w:t>it comparator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설계하였다</w:t>
            </w:r>
            <w:r>
              <w:rPr>
                <w:rFonts w:hint="eastAsia"/>
              </w:rPr>
              <w:t>.</w:t>
            </w:r>
          </w:p>
          <w:p w14:paraId="1E286A00" w14:textId="77777777" w:rsidR="0038796D" w:rsidRDefault="0038796D" w:rsidP="0038796D">
            <w:r>
              <w:object w:dxaOrig="5925" w:dyaOrig="5925" w14:anchorId="757F5E8E">
                <v:shape id="_x0000_i1073" type="#_x0000_t75" style="width:191.25pt;height:191.25pt" o:ole="">
                  <v:imagedata r:id="rId71" o:title=""/>
                </v:shape>
                <o:OLEObject Type="Embed" ProgID="PBrush" ShapeID="_x0000_i1073" DrawAspect="Content" ObjectID="_1725700524" r:id="rId72"/>
              </w:object>
            </w:r>
          </w:p>
          <w:p w14:paraId="0F7736AE" w14:textId="77777777" w:rsidR="0038796D" w:rsidRDefault="0038796D" w:rsidP="0038796D"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t>truth table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얻을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6B7958EC" w14:textId="77777777" w:rsidR="0038796D" w:rsidRDefault="0038796D" w:rsidP="0038796D">
            <w:r>
              <w:rPr>
                <w:rFonts w:hint="eastAsia"/>
              </w:rPr>
              <w:t xml:space="preserve"> </w:t>
            </w:r>
            <w:r w:rsidRPr="00E306A5">
              <w:t>equal =</w:t>
            </w:r>
            <w:r w:rsidRPr="00E306A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(~</w:t>
            </w:r>
            <w:proofErr w:type="gramStart"/>
            <w:r>
              <w:rPr>
                <w:rFonts w:hint="eastAsia"/>
              </w:rPr>
              <w:t>a[</w:t>
            </w:r>
            <w:proofErr w:type="gramEnd"/>
            <w:r>
              <w:rPr>
                <w:rFonts w:hint="eastAsia"/>
              </w:rPr>
              <w:t>1] &amp; ~a[0] &amp; ~b[1] &amp; ~b[0])|(~a[1]&amp; a[0] &amp; ~b[1] &amp; b[0])|(a[1]&amp; a[0] &amp; b[1] &amp; b[0])|(a[1] &amp; ~a[0] &amp; b[1]&amp; ~b[0]);</w:t>
            </w:r>
          </w:p>
          <w:p w14:paraId="295539EA" w14:textId="77777777" w:rsidR="0038796D" w:rsidRDefault="0038796D" w:rsidP="0038796D"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a_big</w:t>
            </w:r>
            <w:proofErr w:type="spellEnd"/>
            <w:r>
              <w:rPr>
                <w:rFonts w:hint="eastAsia"/>
              </w:rPr>
              <w:t xml:space="preserve"> = (</w:t>
            </w:r>
            <w:proofErr w:type="gramStart"/>
            <w:r>
              <w:rPr>
                <w:rFonts w:hint="eastAsia"/>
              </w:rPr>
              <w:t>a[</w:t>
            </w:r>
            <w:proofErr w:type="gramEnd"/>
            <w:r>
              <w:rPr>
                <w:rFonts w:hint="eastAsia"/>
              </w:rPr>
              <w:t>0] &amp; ~b[1] &amp; ~b[0])|(a[1] &amp; ~b[1])|(a[1] &amp; a[0] &amp; ~b[0])</w:t>
            </w:r>
          </w:p>
          <w:p w14:paraId="459B9A4D" w14:textId="77777777" w:rsidR="0038796D" w:rsidRDefault="0038796D" w:rsidP="0038796D">
            <w:r>
              <w:lastRenderedPageBreak/>
              <w:t xml:space="preserve"> </w:t>
            </w:r>
            <w:proofErr w:type="spellStart"/>
            <w:r>
              <w:t>b_big</w:t>
            </w:r>
            <w:proofErr w:type="spellEnd"/>
            <w:r>
              <w:t xml:space="preserve"> = (~</w:t>
            </w:r>
            <w:proofErr w:type="gramStart"/>
            <w:r>
              <w:t>a[</w:t>
            </w:r>
            <w:proofErr w:type="gramEnd"/>
            <w:r>
              <w:t>1] &amp; a[0] &amp; b[0])|(~a[0] &amp; b[1])|(~a[0] &amp; b[1] &amp; b[0])</w:t>
            </w:r>
          </w:p>
          <w:p w14:paraId="09F4FB51" w14:textId="77777777" w:rsidR="00B116D7" w:rsidRDefault="00B116D7" w:rsidP="00B116D7"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t>comparator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u0, u1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호출하여</w:t>
            </w:r>
            <w:r>
              <w:rPr>
                <w:rFonts w:hint="eastAsia"/>
              </w:rPr>
              <w:t xml:space="preserve"> 2</w:t>
            </w:r>
            <w:r>
              <w:t>bit</w:t>
            </w:r>
            <w:r>
              <w:rPr>
                <w:rFonts w:hint="eastAsia"/>
              </w:rPr>
              <w:t>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큰지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판별하였다</w:t>
            </w:r>
            <w:r>
              <w:rPr>
                <w:rFonts w:hint="eastAsia"/>
              </w:rPr>
              <w:t>.</w:t>
            </w:r>
          </w:p>
          <w:p w14:paraId="1659FD36" w14:textId="1553CF98" w:rsidR="00B116D7" w:rsidRDefault="00B116D7" w:rsidP="00B116D7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t>4bit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만들었다</w:t>
            </w:r>
            <w:r>
              <w:rPr>
                <w:rFonts w:hint="eastAsia"/>
              </w:rPr>
              <w:t>.</w:t>
            </w:r>
          </w:p>
          <w:p w14:paraId="4B4FBEED" w14:textId="25B025A4" w:rsidR="00B116D7" w:rsidRDefault="00B116D7" w:rsidP="00B116D7">
            <w:r>
              <w:object w:dxaOrig="4320" w:dyaOrig="3657" w14:anchorId="702FD66F">
                <v:shape id="_x0000_i1103" type="#_x0000_t75" style="width:3in;height:183pt" o:ole="">
                  <v:imagedata r:id="rId73" o:title=""/>
                </v:shape>
                <o:OLEObject Type="Embed" ProgID="PBrush" ShapeID="_x0000_i1103" DrawAspect="Content" ObjectID="_1725700525" r:id="rId74"/>
              </w:object>
            </w:r>
          </w:p>
          <w:p w14:paraId="71A0CA09" w14:textId="51CC5D94" w:rsidR="00B116D7" w:rsidRDefault="00B116D7" w:rsidP="00B116D7">
            <w:r>
              <w:t>2bit Comparator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t>truth table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14:paraId="282ECFEF" w14:textId="353DA218" w:rsidR="00B116D7" w:rsidRDefault="00B116D7" w:rsidP="00B116D7">
            <w:r>
              <w:rPr>
                <w:rFonts w:hint="eastAsia"/>
              </w:rPr>
              <w:t>A</w:t>
            </w:r>
            <w:r>
              <w:t>1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a_bigger</w:t>
            </w:r>
            <w:proofErr w:type="spellEnd"/>
            <w:r>
              <w:t>[1]</w:t>
            </w:r>
            <w:r>
              <w:rPr>
                <w:rFonts w:hint="eastAsia"/>
              </w:rPr>
              <w:t>이라는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뜻이고</w:t>
            </w:r>
            <w:r>
              <w:rPr>
                <w:rFonts w:hint="eastAsia"/>
              </w:rPr>
              <w:t xml:space="preserve"> </w:t>
            </w:r>
            <w:r w:rsidR="00836A27">
              <w:t>A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 w:rsidR="00836A27">
              <w:rPr>
                <w:rFonts w:hint="eastAsia"/>
              </w:rPr>
              <w:t>최종적으로</w:t>
            </w:r>
            <w:r w:rsidR="00836A27">
              <w:rPr>
                <w:rFonts w:hint="eastAsia"/>
              </w:rPr>
              <w:t xml:space="preserve"> </w:t>
            </w:r>
            <w:r w:rsidR="00836A27">
              <w:t>A</w:t>
            </w:r>
            <w:r w:rsidR="00836A27">
              <w:rPr>
                <w:rFonts w:hint="eastAsia"/>
              </w:rPr>
              <w:t>가</w:t>
            </w:r>
            <w:r w:rsidR="00836A27">
              <w:rPr>
                <w:rFonts w:hint="eastAsia"/>
              </w:rPr>
              <w:t xml:space="preserve"> </w:t>
            </w:r>
            <w:r w:rsidR="00836A27">
              <w:t>B</w:t>
            </w:r>
            <w:r w:rsidR="00836A27">
              <w:rPr>
                <w:rFonts w:hint="eastAsia"/>
              </w:rPr>
              <w:t>보다</w:t>
            </w:r>
            <w:r w:rsidR="00836A27">
              <w:rPr>
                <w:rFonts w:hint="eastAsia"/>
              </w:rPr>
              <w:t xml:space="preserve"> </w:t>
            </w:r>
            <w:r w:rsidR="00836A27">
              <w:rPr>
                <w:rFonts w:hint="eastAsia"/>
              </w:rPr>
              <w:t>더</w:t>
            </w:r>
            <w:r w:rsidR="00836A27">
              <w:rPr>
                <w:rFonts w:hint="eastAsia"/>
              </w:rPr>
              <w:t xml:space="preserve"> </w:t>
            </w:r>
            <w:r w:rsidR="00836A27">
              <w:rPr>
                <w:rFonts w:hint="eastAsia"/>
              </w:rPr>
              <w:t>크다는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뜻이다</w:t>
            </w:r>
            <w:r>
              <w:rPr>
                <w:rFonts w:hint="eastAsia"/>
              </w:rPr>
              <w:t>.</w:t>
            </w:r>
          </w:p>
          <w:p w14:paraId="121E156A" w14:textId="16CA3C71" w:rsidR="00B116D7" w:rsidRDefault="00B116D7" w:rsidP="00B116D7">
            <w:r>
              <w:t>Equal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t>AB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정해진다</w:t>
            </w:r>
            <w:r>
              <w:rPr>
                <w:rFonts w:hint="eastAsia"/>
              </w:rPr>
              <w:t>.</w:t>
            </w:r>
          </w:p>
          <w:p w14:paraId="677D75F1" w14:textId="28839EA7" w:rsidR="00B116D7" w:rsidRDefault="00B116D7" w:rsidP="00B116D7"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토대로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작성해보면</w:t>
            </w:r>
            <w:r>
              <w:rPr>
                <w:rFonts w:hint="eastAsia"/>
              </w:rPr>
              <w:t xml:space="preserve"> </w:t>
            </w:r>
          </w:p>
          <w:p w14:paraId="14FB2ECE" w14:textId="6D3A8B24" w:rsidR="00B116D7" w:rsidRDefault="00B116D7" w:rsidP="00B116D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equal = </w:t>
            </w:r>
            <w:proofErr w:type="gramStart"/>
            <w:r>
              <w:rPr>
                <w:rFonts w:hint="eastAsia"/>
              </w:rPr>
              <w:t>eq[</w:t>
            </w:r>
            <w:proofErr w:type="gramEnd"/>
            <w:r>
              <w:rPr>
                <w:rFonts w:hint="eastAsia"/>
              </w:rPr>
              <w:t>0] &amp; eq[1</w:t>
            </w:r>
            <w:r>
              <w:t>];</w:t>
            </w:r>
          </w:p>
          <w:p w14:paraId="033F5547" w14:textId="453D8135" w:rsidR="00B116D7" w:rsidRDefault="00B116D7" w:rsidP="00B116D7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a_big</w:t>
            </w:r>
            <w:proofErr w:type="spellEnd"/>
            <w:r>
              <w:rPr>
                <w:rFonts w:hint="eastAsia"/>
              </w:rPr>
              <w:t xml:space="preserve"> = (</w:t>
            </w:r>
            <w:proofErr w:type="spellStart"/>
            <w:r>
              <w:rPr>
                <w:rFonts w:hint="eastAsia"/>
              </w:rPr>
              <w:t>a_</w:t>
            </w:r>
            <w:proofErr w:type="gramStart"/>
            <w:r>
              <w:rPr>
                <w:rFonts w:hint="eastAsia"/>
              </w:rPr>
              <w:t>bigger</w:t>
            </w:r>
            <w:proofErr w:type="spellEnd"/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1] | (</w:t>
            </w:r>
            <w:proofErr w:type="spellStart"/>
            <w:r>
              <w:rPr>
                <w:rFonts w:hint="eastAsia"/>
              </w:rPr>
              <w:t>a_bigger</w:t>
            </w:r>
            <w:proofErr w:type="spellEnd"/>
            <w:r>
              <w:rPr>
                <w:rFonts w:hint="eastAsia"/>
              </w:rPr>
              <w:t>[0] &amp; eq[1]));</w:t>
            </w:r>
          </w:p>
          <w:p w14:paraId="5C6A43A9" w14:textId="5705BA39" w:rsidR="00B116D7" w:rsidRDefault="00B116D7" w:rsidP="00B116D7">
            <w:proofErr w:type="spellStart"/>
            <w:r>
              <w:t>b_big</w:t>
            </w:r>
            <w:proofErr w:type="spellEnd"/>
            <w:r>
              <w:t xml:space="preserve"> = (</w:t>
            </w:r>
            <w:proofErr w:type="spellStart"/>
            <w:r>
              <w:t>b_</w:t>
            </w:r>
            <w:proofErr w:type="gramStart"/>
            <w:r>
              <w:t>bigger</w:t>
            </w:r>
            <w:proofErr w:type="spellEnd"/>
            <w:r>
              <w:t>[</w:t>
            </w:r>
            <w:proofErr w:type="gramEnd"/>
            <w:r>
              <w:t>1] | (</w:t>
            </w:r>
            <w:proofErr w:type="spellStart"/>
            <w:r>
              <w:t>b_bigger</w:t>
            </w:r>
            <w:proofErr w:type="spellEnd"/>
            <w:r>
              <w:t>[0] &amp; eq[1]));</w:t>
            </w:r>
          </w:p>
          <w:p w14:paraId="11C5FFD7" w14:textId="12A7D8F2" w:rsidR="00B116D7" w:rsidRDefault="00B116D7" w:rsidP="00B116D7"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4C3A7C0D" w14:textId="77777777" w:rsidR="00B116D7" w:rsidRDefault="00B116D7" w:rsidP="00B116D7">
            <w:pPr>
              <w:rPr>
                <w:rFonts w:hint="eastAsia"/>
              </w:rPr>
            </w:pPr>
          </w:p>
          <w:p w14:paraId="0194A759" w14:textId="77777777" w:rsidR="0038796D" w:rsidRDefault="0038796D" w:rsidP="0038796D">
            <w:r>
              <w:rPr>
                <w:rFonts w:hint="eastAsia"/>
              </w:rPr>
              <w:t>I</w:t>
            </w:r>
            <w:r>
              <w:t>nstantiation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회로는</w:t>
            </w:r>
            <w:r>
              <w:rPr>
                <w:rFonts w:hint="eastAsia"/>
              </w:rPr>
              <w:t xml:space="preserve"> </w:t>
            </w:r>
            <w:r>
              <w:t>always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if</w:t>
            </w:r>
            <w:r>
              <w:rPr>
                <w:rFonts w:hint="eastAsia"/>
              </w:rPr>
              <w:t>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설계하였다</w:t>
            </w:r>
            <w:r>
              <w:rPr>
                <w:rFonts w:hint="eastAsia"/>
              </w:rPr>
              <w:t>.</w:t>
            </w:r>
          </w:p>
          <w:p w14:paraId="3EE4B3E9" w14:textId="77777777" w:rsidR="0038796D" w:rsidRDefault="0038796D" w:rsidP="0038796D"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</w:p>
          <w:p w14:paraId="39F4CF76" w14:textId="77777777" w:rsidR="009C7367" w:rsidRPr="0038796D" w:rsidRDefault="009C7367" w:rsidP="006B254C"/>
          <w:p w14:paraId="01B512E6" w14:textId="77777777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Test Bench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>?</w:t>
            </w:r>
          </w:p>
          <w:p w14:paraId="2C05E59A" w14:textId="5BBC9005" w:rsidR="009C7367" w:rsidRDefault="006D072B" w:rsidP="006B254C">
            <w:r>
              <w:t>Test bench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설계한</w:t>
            </w:r>
            <w:r>
              <w:rPr>
                <w:rFonts w:hint="eastAsia"/>
              </w:rPr>
              <w:t xml:space="preserve"> </w:t>
            </w:r>
            <w:r>
              <w:t>4bit comparator</w:t>
            </w:r>
            <w:r>
              <w:rPr>
                <w:rFonts w:hint="eastAsia"/>
              </w:rPr>
              <w:t>회로에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설계하였다</w:t>
            </w:r>
            <w:r>
              <w:rPr>
                <w:rFonts w:hint="eastAsia"/>
              </w:rPr>
              <w:t>.</w:t>
            </w:r>
          </w:p>
          <w:p w14:paraId="6BEE07C6" w14:textId="2CC04EFD" w:rsidR="006D072B" w:rsidRDefault="006D072B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작동하는지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68A30F55" w14:textId="77777777" w:rsidR="006D072B" w:rsidRPr="006D072B" w:rsidRDefault="006D072B" w:rsidP="006B254C"/>
          <w:p w14:paraId="1AA2C046" w14:textId="7FC7B8B5" w:rsidR="006B254C" w:rsidRDefault="006B254C" w:rsidP="006B254C">
            <w:r>
              <w:rPr>
                <w:rFonts w:hint="eastAsia"/>
              </w:rPr>
              <w:t xml:space="preserve"> - Simulation </w:t>
            </w:r>
            <w:r>
              <w:rPr>
                <w:rFonts w:hint="eastAsia"/>
              </w:rPr>
              <w:t>파형이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그렇게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나온것인지</w:t>
            </w:r>
            <w:proofErr w:type="spellEnd"/>
            <w:r>
              <w:rPr>
                <w:rFonts w:hint="eastAsia"/>
              </w:rPr>
              <w:t>?</w:t>
            </w:r>
          </w:p>
          <w:p w14:paraId="0E0185C5" w14:textId="5F427FE2" w:rsidR="009C7367" w:rsidRDefault="008D54D1" w:rsidP="006B254C">
            <w:r>
              <w:rPr>
                <w:rFonts w:hint="eastAsia"/>
              </w:rPr>
              <w:t>시뮬레이션에서</w:t>
            </w:r>
            <w:r>
              <w:rPr>
                <w:rFonts w:hint="eastAsia"/>
              </w:rPr>
              <w:t xml:space="preserve"> o</w:t>
            </w:r>
            <w:r>
              <w:t>utput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출력되었다</w:t>
            </w:r>
            <w:r>
              <w:rPr>
                <w:rFonts w:hint="eastAsia"/>
              </w:rPr>
              <w:t>.</w:t>
            </w:r>
          </w:p>
          <w:p w14:paraId="1530D759" w14:textId="47DC0D99" w:rsidR="00CD7957" w:rsidRDefault="00CD7957" w:rsidP="006B254C">
            <w:r>
              <w:rPr>
                <w:rFonts w:hint="eastAsia"/>
              </w:rPr>
              <w:t>t</w:t>
            </w:r>
            <w:r>
              <w:t>estbench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14:paraId="50F24921" w14:textId="79A603DE" w:rsidR="00EF2B21" w:rsidRDefault="00EF2B21" w:rsidP="00EF2B21">
            <w:r>
              <w:t>a = 4'h</w:t>
            </w:r>
            <w:proofErr w:type="gramStart"/>
            <w:r>
              <w:t xml:space="preserve">0;   </w:t>
            </w:r>
            <w:proofErr w:type="gramEnd"/>
            <w:r>
              <w:t>b = 4'h0;</w:t>
            </w:r>
            <w:r>
              <w:t xml:space="preserve"> : equal</w:t>
            </w:r>
          </w:p>
          <w:p w14:paraId="5ED1E1E7" w14:textId="34D43210" w:rsidR="00EF2B21" w:rsidRDefault="00EF2B21" w:rsidP="00EF2B21">
            <w:pPr>
              <w:rPr>
                <w:rFonts w:hint="eastAsia"/>
              </w:rPr>
            </w:pPr>
            <w:r>
              <w:t>a = 4'h</w:t>
            </w:r>
            <w:proofErr w:type="gramStart"/>
            <w:r>
              <w:t xml:space="preserve">4;   </w:t>
            </w:r>
            <w:proofErr w:type="gramEnd"/>
            <w:r>
              <w:t>b = 4'h3;</w:t>
            </w:r>
            <w:r>
              <w:t xml:space="preserve"> : </w:t>
            </w:r>
            <w:proofErr w:type="spellStart"/>
            <w:r>
              <w:t>a_big</w:t>
            </w:r>
            <w:proofErr w:type="spellEnd"/>
          </w:p>
          <w:p w14:paraId="7D8EBC86" w14:textId="73B8902F" w:rsidR="00EF2B21" w:rsidRDefault="00EF2B21" w:rsidP="00EF2B21">
            <w:r>
              <w:t>a = 4'h</w:t>
            </w:r>
            <w:proofErr w:type="gramStart"/>
            <w:r>
              <w:t xml:space="preserve">5;   </w:t>
            </w:r>
            <w:proofErr w:type="gramEnd"/>
            <w:r>
              <w:t>b = 4'hb;</w:t>
            </w:r>
            <w:r>
              <w:t xml:space="preserve"> : </w:t>
            </w:r>
            <w:proofErr w:type="spellStart"/>
            <w:r>
              <w:t>b_big</w:t>
            </w:r>
            <w:proofErr w:type="spellEnd"/>
          </w:p>
          <w:p w14:paraId="67E35FAE" w14:textId="6021F712" w:rsidR="00EF2B21" w:rsidRDefault="00EF2B21" w:rsidP="00EF2B21">
            <w:r>
              <w:t>a = 4'h</w:t>
            </w:r>
            <w:proofErr w:type="gramStart"/>
            <w:r>
              <w:t xml:space="preserve">3;   </w:t>
            </w:r>
            <w:proofErr w:type="gramEnd"/>
            <w:r>
              <w:t>b = 4'ha;</w:t>
            </w:r>
            <w:r>
              <w:t xml:space="preserve"> : </w:t>
            </w:r>
            <w:proofErr w:type="spellStart"/>
            <w:r>
              <w:t>b_big</w:t>
            </w:r>
            <w:proofErr w:type="spellEnd"/>
          </w:p>
          <w:p w14:paraId="1EDB43CC" w14:textId="5CC4B3A9" w:rsidR="00EF2B21" w:rsidRDefault="00EF2B21" w:rsidP="00EF2B21">
            <w:pPr>
              <w:rPr>
                <w:rFonts w:hint="eastAsia"/>
              </w:rPr>
            </w:pPr>
            <w:r>
              <w:t>a = 4'</w:t>
            </w:r>
            <w:proofErr w:type="gramStart"/>
            <w:r>
              <w:t xml:space="preserve">ha;   </w:t>
            </w:r>
            <w:proofErr w:type="gramEnd"/>
            <w:r>
              <w:t>b = 4'h8;</w:t>
            </w:r>
            <w:r>
              <w:t xml:space="preserve"> : </w:t>
            </w:r>
            <w:proofErr w:type="spellStart"/>
            <w:r>
              <w:t>a_big</w:t>
            </w:r>
            <w:proofErr w:type="spellEnd"/>
          </w:p>
          <w:p w14:paraId="141CB9F1" w14:textId="09DAFFF4" w:rsidR="00EF2B21" w:rsidRDefault="00EF2B21" w:rsidP="00EF2B21">
            <w:r>
              <w:t>a = 4'</w:t>
            </w:r>
            <w:proofErr w:type="gramStart"/>
            <w:r>
              <w:t xml:space="preserve">hb;   </w:t>
            </w:r>
            <w:proofErr w:type="gramEnd"/>
            <w:r>
              <w:t>b = 4'h1;</w:t>
            </w:r>
            <w:r>
              <w:t xml:space="preserve"> : </w:t>
            </w:r>
            <w:proofErr w:type="spellStart"/>
            <w:r>
              <w:t>a_big</w:t>
            </w:r>
            <w:proofErr w:type="spellEnd"/>
          </w:p>
          <w:p w14:paraId="2D1616A9" w14:textId="314C8EE5" w:rsidR="00EF2B21" w:rsidRDefault="00EF2B21" w:rsidP="00EF2B21">
            <w:r>
              <w:lastRenderedPageBreak/>
              <w:t>a = 4'h</w:t>
            </w:r>
            <w:proofErr w:type="gramStart"/>
            <w:r>
              <w:t xml:space="preserve">4;   </w:t>
            </w:r>
            <w:proofErr w:type="gramEnd"/>
            <w:r>
              <w:t>b = 4'ha;</w:t>
            </w:r>
            <w:r>
              <w:t xml:space="preserve"> : </w:t>
            </w:r>
            <w:proofErr w:type="spellStart"/>
            <w:r>
              <w:t>b_big</w:t>
            </w:r>
            <w:proofErr w:type="spellEnd"/>
          </w:p>
          <w:p w14:paraId="16F30D2C" w14:textId="1F2C17C8" w:rsidR="00EF2B21" w:rsidRDefault="00EF2B21" w:rsidP="00EF2B21">
            <w:r>
              <w:t>a = 4'</w:t>
            </w:r>
            <w:proofErr w:type="gramStart"/>
            <w:r>
              <w:t xml:space="preserve">hd;   </w:t>
            </w:r>
            <w:proofErr w:type="gramEnd"/>
            <w:r>
              <w:t>b = 4'hd;</w:t>
            </w:r>
            <w:r>
              <w:t xml:space="preserve"> : equal</w:t>
            </w:r>
          </w:p>
          <w:p w14:paraId="795D15C2" w14:textId="4D378BCA" w:rsidR="00EF2B21" w:rsidRDefault="00CD7957" w:rsidP="006B254C">
            <w:r>
              <w:rPr>
                <w:rFonts w:hint="eastAsia"/>
              </w:rPr>
              <w:t>실제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시뮬레이션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66FAAF87" w14:textId="77777777" w:rsidR="00CD7957" w:rsidRDefault="00CD7957" w:rsidP="006B254C">
            <w:pPr>
              <w:rPr>
                <w:rFonts w:hint="eastAsia"/>
              </w:rPr>
            </w:pPr>
          </w:p>
          <w:p w14:paraId="75928C94" w14:textId="64639D4A" w:rsidR="008D54D1" w:rsidRDefault="00231A01" w:rsidP="006B254C">
            <w:r>
              <w:object w:dxaOrig="6960" w:dyaOrig="3420" w14:anchorId="20162A68">
                <v:shape id="_x0000_i1088" type="#_x0000_t75" style="width:233.25pt;height:94.5pt" o:ole="">
                  <v:imagedata r:id="rId75" o:title=""/>
                </v:shape>
                <o:OLEObject Type="Embed" ProgID="PBrush" ShapeID="_x0000_i1088" DrawAspect="Content" ObjectID="_1725700526" r:id="rId76"/>
              </w:object>
            </w:r>
            <w:r>
              <w:object w:dxaOrig="7710" w:dyaOrig="3075" w14:anchorId="6B5B3755">
                <v:shape id="_x0000_i1093" type="#_x0000_t75" style="width:227.25pt;height:90.75pt" o:ole="">
                  <v:imagedata r:id="rId77" o:title=""/>
                </v:shape>
                <o:OLEObject Type="Embed" ProgID="PBrush" ShapeID="_x0000_i1093" DrawAspect="Content" ObjectID="_1725700527" r:id="rId78"/>
              </w:object>
            </w:r>
          </w:p>
          <w:p w14:paraId="0E10A364" w14:textId="7C937AEA" w:rsidR="008D54D1" w:rsidRDefault="008D54D1" w:rsidP="006B254C"/>
          <w:p w14:paraId="5EF42241" w14:textId="1129FEE5" w:rsidR="008D54D1" w:rsidRDefault="00B97ED5" w:rsidP="006B254C">
            <w:r>
              <w:object w:dxaOrig="7410" w:dyaOrig="3030" w14:anchorId="72EB6025">
                <v:shape id="_x0000_i1076" type="#_x0000_t75" style="width:226.5pt;height:93pt" o:ole="">
                  <v:imagedata r:id="rId79" o:title=""/>
                </v:shape>
                <o:OLEObject Type="Embed" ProgID="PBrush" ShapeID="_x0000_i1076" DrawAspect="Content" ObjectID="_1725700528" r:id="rId80"/>
              </w:object>
            </w:r>
            <w:r>
              <w:t xml:space="preserve"> </w:t>
            </w:r>
            <w:r w:rsidR="006F03F0">
              <w:object w:dxaOrig="7395" w:dyaOrig="3255" w14:anchorId="223F54D6">
                <v:shape id="_x0000_i1077" type="#_x0000_t75" style="width:227.25pt;height:92.25pt" o:ole="">
                  <v:imagedata r:id="rId81" o:title=""/>
                </v:shape>
                <o:OLEObject Type="Embed" ProgID="PBrush" ShapeID="_x0000_i1077" DrawAspect="Content" ObjectID="_1725700529" r:id="rId82"/>
              </w:object>
            </w:r>
          </w:p>
          <w:p w14:paraId="14661F8F" w14:textId="00F5FBBF" w:rsidR="006F03F0" w:rsidRDefault="006F03F0" w:rsidP="006F03F0"/>
          <w:p w14:paraId="6F23322E" w14:textId="77777777" w:rsidR="00231A01" w:rsidRDefault="006F03F0" w:rsidP="006F03F0">
            <w:r>
              <w:rPr>
                <w:rFonts w:hint="eastAsia"/>
              </w:rPr>
              <w:t>하지만</w:t>
            </w:r>
            <w:r>
              <w:rPr>
                <w:rFonts w:hint="eastAsia"/>
              </w:rPr>
              <w:t xml:space="preserve"> </w:t>
            </w:r>
            <w:r w:rsidR="00231A01">
              <w:t xml:space="preserve">implementation </w:t>
            </w:r>
            <w:r>
              <w:t>delay</w:t>
            </w:r>
            <w:r>
              <w:rPr>
                <w:rFonts w:hint="eastAsia"/>
              </w:rPr>
              <w:t>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보였으며</w:t>
            </w:r>
            <w:r>
              <w:rPr>
                <w:rFonts w:hint="eastAsia"/>
              </w:rPr>
              <w:t xml:space="preserve"> </w:t>
            </w:r>
            <w:r w:rsidR="00231A01">
              <w:t>hazard</w:t>
            </w:r>
            <w:r w:rsidR="00231A01">
              <w:rPr>
                <w:rFonts w:hint="eastAsia"/>
              </w:rPr>
              <w:t>를</w:t>
            </w:r>
            <w:r w:rsidR="00231A01">
              <w:rPr>
                <w:rFonts w:hint="eastAsia"/>
              </w:rPr>
              <w:t xml:space="preserve"> </w:t>
            </w:r>
            <w:r w:rsidR="00231A01">
              <w:rPr>
                <w:rFonts w:hint="eastAsia"/>
              </w:rPr>
              <w:t>보이는</w:t>
            </w:r>
            <w:r w:rsidR="00231A01">
              <w:rPr>
                <w:rFonts w:hint="eastAsia"/>
              </w:rPr>
              <w:t xml:space="preserve"> </w:t>
            </w:r>
            <w:r w:rsidR="00231A01">
              <w:rPr>
                <w:rFonts w:hint="eastAsia"/>
              </w:rPr>
              <w:t>곳도</w:t>
            </w:r>
            <w:r w:rsidR="00231A01">
              <w:rPr>
                <w:rFonts w:hint="eastAsia"/>
              </w:rPr>
              <w:t xml:space="preserve"> </w:t>
            </w:r>
            <w:r w:rsidR="00231A01">
              <w:rPr>
                <w:rFonts w:hint="eastAsia"/>
              </w:rPr>
              <w:t>있었다</w:t>
            </w:r>
            <w:r w:rsidR="00231A01">
              <w:rPr>
                <w:rFonts w:hint="eastAsia"/>
              </w:rPr>
              <w:t>.</w:t>
            </w:r>
          </w:p>
          <w:p w14:paraId="47F69B6B" w14:textId="7C05FB66" w:rsidR="006F03F0" w:rsidRDefault="00231A01" w:rsidP="006F03F0"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 w:rsidR="006F03F0">
              <w:rPr>
                <w:rFonts w:hint="eastAsia"/>
              </w:rPr>
              <w:t>같은</w:t>
            </w:r>
            <w:r w:rsidR="006F03F0">
              <w:rPr>
                <w:rFonts w:hint="eastAsia"/>
              </w:rPr>
              <w:t xml:space="preserve"> </w:t>
            </w:r>
            <w:r w:rsidR="006F03F0">
              <w:rPr>
                <w:rFonts w:hint="eastAsia"/>
              </w:rPr>
              <w:t>회로에서도</w:t>
            </w:r>
            <w:r w:rsidR="006F03F0">
              <w:rPr>
                <w:rFonts w:hint="eastAsia"/>
              </w:rPr>
              <w:t xml:space="preserve"> </w:t>
            </w:r>
            <w:r w:rsidR="006F03F0">
              <w:rPr>
                <w:rFonts w:hint="eastAsia"/>
              </w:rPr>
              <w:t>입력과</w:t>
            </w:r>
            <w:r w:rsidR="006F03F0">
              <w:rPr>
                <w:rFonts w:hint="eastAsia"/>
              </w:rPr>
              <w:t xml:space="preserve"> </w:t>
            </w:r>
            <w:r w:rsidR="006F03F0">
              <w:rPr>
                <w:rFonts w:hint="eastAsia"/>
              </w:rPr>
              <w:t>출력에</w:t>
            </w:r>
            <w:r w:rsidR="006F03F0">
              <w:rPr>
                <w:rFonts w:hint="eastAsia"/>
              </w:rPr>
              <w:t xml:space="preserve"> </w:t>
            </w:r>
            <w:r w:rsidR="006F03F0">
              <w:rPr>
                <w:rFonts w:hint="eastAsia"/>
              </w:rPr>
              <w:t>따라</w:t>
            </w:r>
            <w:r w:rsidR="006F03F0">
              <w:rPr>
                <w:rFonts w:hint="eastAsia"/>
              </w:rPr>
              <w:t xml:space="preserve"> </w:t>
            </w:r>
            <w:r w:rsidR="006F03F0">
              <w:rPr>
                <w:rFonts w:hint="eastAsia"/>
              </w:rPr>
              <w:t>다른</w:t>
            </w:r>
            <w:r w:rsidR="006F03F0">
              <w:rPr>
                <w:rFonts w:hint="eastAsia"/>
              </w:rPr>
              <w:t xml:space="preserve"> </w:t>
            </w:r>
            <w:r w:rsidR="006F03F0">
              <w:t>delay</w:t>
            </w:r>
            <w:r w:rsidR="006F03F0">
              <w:rPr>
                <w:rFonts w:hint="eastAsia"/>
              </w:rPr>
              <w:t>를</w:t>
            </w:r>
            <w:r w:rsidR="006F03F0">
              <w:rPr>
                <w:rFonts w:hint="eastAsia"/>
              </w:rPr>
              <w:t xml:space="preserve"> </w:t>
            </w:r>
            <w:r w:rsidR="006F03F0">
              <w:rPr>
                <w:rFonts w:hint="eastAsia"/>
              </w:rPr>
              <w:t>보였다</w:t>
            </w:r>
            <w:r w:rsidR="006F03F0">
              <w:rPr>
                <w:rFonts w:hint="eastAsia"/>
              </w:rPr>
              <w:t>.</w:t>
            </w:r>
          </w:p>
          <w:p w14:paraId="5AB5457D" w14:textId="77777777" w:rsidR="006F03F0" w:rsidRDefault="006F03F0" w:rsidP="006F03F0"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회로에도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이유는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입력마다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때문이다</w:t>
            </w:r>
            <w:r>
              <w:rPr>
                <w:rFonts w:hint="eastAsia"/>
              </w:rPr>
              <w:t>.</w:t>
            </w:r>
          </w:p>
          <w:p w14:paraId="7737C2A5" w14:textId="77777777" w:rsidR="006F03F0" w:rsidRDefault="006F03F0" w:rsidP="006F03F0">
            <w:r>
              <w:t>Rising time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falling time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다르고</w:t>
            </w:r>
            <w:r>
              <w:rPr>
                <w:rFonts w:hint="eastAsia"/>
              </w:rPr>
              <w:t xml:space="preserve"> </w:t>
            </w:r>
            <w:r>
              <w:t>0-&gt;0</w:t>
            </w:r>
            <w:r>
              <w:rPr>
                <w:rFonts w:hint="eastAsia"/>
              </w:rPr>
              <w:t>이나</w:t>
            </w:r>
            <w:r>
              <w:rPr>
                <w:rFonts w:hint="eastAsia"/>
              </w:rPr>
              <w:t xml:space="preserve"> </w:t>
            </w:r>
            <w:r>
              <w:t>1-&gt;1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나타난다</w:t>
            </w:r>
            <w:r>
              <w:rPr>
                <w:rFonts w:hint="eastAsia"/>
              </w:rPr>
              <w:t>.</w:t>
            </w:r>
          </w:p>
          <w:p w14:paraId="1F09EE34" w14:textId="5C3E36BE" w:rsidR="00B97ED5" w:rsidRPr="006F03F0" w:rsidRDefault="007962B3" w:rsidP="006B254C">
            <w:r>
              <w:object w:dxaOrig="8520" w:dyaOrig="4020" w14:anchorId="33216BAC">
                <v:shape id="_x0000_i1098" type="#_x0000_t75" style="width:230.25pt;height:108.75pt" o:ole="">
                  <v:imagedata r:id="rId83" o:title=""/>
                </v:shape>
                <o:OLEObject Type="Embed" ProgID="PBrush" ShapeID="_x0000_i1098" DrawAspect="Content" ObjectID="_1725700530" r:id="rId84"/>
              </w:object>
            </w:r>
            <w:r>
              <w:object w:dxaOrig="8730" w:dyaOrig="3930" w14:anchorId="634607DA">
                <v:shape id="_x0000_i1079" type="#_x0000_t75" style="width:239.25pt;height:108pt" o:ole="">
                  <v:imagedata r:id="rId85" o:title=""/>
                </v:shape>
                <o:OLEObject Type="Embed" ProgID="PBrush" ShapeID="_x0000_i1079" DrawAspect="Content" ObjectID="_1725700531" r:id="rId86"/>
              </w:object>
            </w:r>
          </w:p>
          <w:p w14:paraId="7F0C0BAF" w14:textId="77777777" w:rsidR="006F03F0" w:rsidRDefault="006F03F0" w:rsidP="006F03F0"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d</w:t>
            </w:r>
            <w:r>
              <w:t>elay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이유는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때문이다</w:t>
            </w:r>
            <w:r>
              <w:rPr>
                <w:rFonts w:hint="eastAsia"/>
              </w:rPr>
              <w:t>.</w:t>
            </w:r>
          </w:p>
          <w:p w14:paraId="0C293C00" w14:textId="77777777" w:rsidR="006F03F0" w:rsidRDefault="006F03F0" w:rsidP="006F03F0">
            <w:r>
              <w:rPr>
                <w:rFonts w:hint="eastAsia"/>
              </w:rPr>
              <w:t>아래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그림은</w:t>
            </w:r>
            <w:r>
              <w:rPr>
                <w:rFonts w:hint="eastAsia"/>
              </w:rPr>
              <w:t xml:space="preserve"> </w:t>
            </w:r>
            <w:r>
              <w:t>delay type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 w14:paraId="24EF968E" w14:textId="77777777" w:rsidR="006F03F0" w:rsidRPr="004729D6" w:rsidRDefault="006F03F0" w:rsidP="006F03F0"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t>delay type</w:t>
            </w:r>
            <w:r>
              <w:rPr>
                <w:rFonts w:hint="eastAsia"/>
              </w:rPr>
              <w:t>이지만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생각된다</w:t>
            </w:r>
            <w:r>
              <w:rPr>
                <w:rFonts w:hint="eastAsia"/>
              </w:rPr>
              <w:t>.</w:t>
            </w:r>
          </w:p>
          <w:p w14:paraId="550DA23D" w14:textId="5230D30D" w:rsidR="006F03F0" w:rsidRPr="006F03F0" w:rsidRDefault="001E2E9C" w:rsidP="006B254C">
            <w:pPr>
              <w:rPr>
                <w:rFonts w:hint="eastAsia"/>
              </w:rPr>
            </w:pPr>
            <w:r>
              <w:t>Hazard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이유는</w:t>
            </w:r>
            <w:r>
              <w:rPr>
                <w:rFonts w:hint="eastAsia"/>
              </w:rPr>
              <w:t xml:space="preserve"> m</w:t>
            </w:r>
            <w:r>
              <w:t>odule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>2bit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t>4bit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표현하면서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표현하다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이어지지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발생하였고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t>hazard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추정된다</w:t>
            </w:r>
            <w:r>
              <w:rPr>
                <w:rFonts w:hint="eastAsia"/>
              </w:rPr>
              <w:t>.</w:t>
            </w:r>
          </w:p>
          <w:p w14:paraId="6DE13359" w14:textId="6197E8AD" w:rsidR="00F02122" w:rsidRPr="009B1B6A" w:rsidRDefault="00F02122" w:rsidP="006B254C"/>
        </w:tc>
      </w:tr>
    </w:tbl>
    <w:p w14:paraId="6F39E1C2" w14:textId="77777777" w:rsidR="00F02122" w:rsidRPr="008744D9" w:rsidRDefault="00F02122" w:rsidP="00F02122"/>
    <w:p w14:paraId="4CBE066B" w14:textId="77777777" w:rsidR="00F02122" w:rsidRPr="008744D9" w:rsidRDefault="00F02122" w:rsidP="006D0E37"/>
    <w:sectPr w:rsidR="00F02122" w:rsidRPr="008744D9">
      <w:footerReference w:type="default" r:id="rId87"/>
      <w:headerReference w:type="first" r:id="rId88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E9E8B" w14:textId="77777777" w:rsidR="003B5103" w:rsidRDefault="003B5103">
      <w:pPr>
        <w:spacing w:before="0" w:after="0"/>
      </w:pPr>
      <w:r>
        <w:separator/>
      </w:r>
    </w:p>
  </w:endnote>
  <w:endnote w:type="continuationSeparator" w:id="0">
    <w:p w14:paraId="68C67FCE" w14:textId="77777777" w:rsidR="003B5103" w:rsidRDefault="003B510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53BD4" w14:textId="77777777" w:rsidR="00C47A1D" w:rsidRDefault="003909D3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9B1B6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1290F" w14:textId="77777777" w:rsidR="003B5103" w:rsidRDefault="003B5103">
      <w:pPr>
        <w:spacing w:before="0" w:after="0"/>
      </w:pPr>
      <w:r>
        <w:separator/>
      </w:r>
    </w:p>
  </w:footnote>
  <w:footnote w:type="continuationSeparator" w:id="0">
    <w:p w14:paraId="71E66EB3" w14:textId="77777777" w:rsidR="003B5103" w:rsidRDefault="003B510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4A0" w:firstRow="1" w:lastRow="0" w:firstColumn="1" w:lastColumn="0" w:noHBand="0" w:noVBand="1"/>
    </w:tblPr>
    <w:tblGrid>
      <w:gridCol w:w="5040"/>
      <w:gridCol w:w="5040"/>
    </w:tblGrid>
    <w:tr w:rsidR="00C47A1D" w14:paraId="7ACB5999" w14:textId="77777777">
      <w:tc>
        <w:tcPr>
          <w:tcW w:w="2500" w:type="pct"/>
          <w:vAlign w:val="bottom"/>
        </w:tcPr>
        <w:p w14:paraId="604A2D80" w14:textId="6E0202F3" w:rsidR="00C47A1D" w:rsidRPr="009B1B6A" w:rsidRDefault="006D0E37">
          <w:proofErr w:type="spellStart"/>
          <w:proofErr w:type="gramStart"/>
          <w:r w:rsidRPr="000B1B47">
            <w:t>TeamID</w:t>
          </w:r>
          <w:proofErr w:type="spellEnd"/>
          <w:r w:rsidRPr="000B1B47">
            <w:t xml:space="preserve"> :</w:t>
          </w:r>
          <w:proofErr w:type="gramEnd"/>
          <w:r w:rsidRPr="000B1B47">
            <w:t xml:space="preserve"> </w:t>
          </w:r>
        </w:p>
        <w:p w14:paraId="18C0848F" w14:textId="6B43FF10" w:rsidR="00C47A1D" w:rsidRPr="009B1B6A" w:rsidRDefault="006D0E37">
          <w:r w:rsidRPr="009B1B6A">
            <w:t xml:space="preserve">Student </w:t>
          </w:r>
          <w:proofErr w:type="gramStart"/>
          <w:r w:rsidRPr="009B1B6A">
            <w:t>ID :</w:t>
          </w:r>
          <w:proofErr w:type="gramEnd"/>
          <w:r w:rsidRPr="009B1B6A">
            <w:t xml:space="preserve"> 12</w:t>
          </w:r>
          <w:r w:rsidR="00D659B2">
            <w:t>181457</w:t>
          </w:r>
        </w:p>
        <w:p w14:paraId="2CAA1B7F" w14:textId="527AE21A" w:rsidR="00C47A1D" w:rsidRDefault="006D0E37">
          <w:pPr>
            <w:spacing w:after="0"/>
          </w:pPr>
          <w:proofErr w:type="gramStart"/>
          <w:r w:rsidRPr="009B1B6A">
            <w:t>Name :</w:t>
          </w:r>
          <w:proofErr w:type="gramEnd"/>
          <w:r w:rsidRPr="009B1B6A">
            <w:t xml:space="preserve"> </w:t>
          </w:r>
          <w:r w:rsidR="00D659B2">
            <w:rPr>
              <w:rFonts w:hint="eastAsia"/>
            </w:rPr>
            <w:t>김범수</w:t>
          </w:r>
        </w:p>
      </w:tc>
      <w:sdt>
        <w:sdtPr>
          <w:rPr>
            <w:noProof/>
          </w:rPr>
          <w:alias w:val="그림을 바꾸려면 아이콘을 클릭하세요."/>
          <w:tag w:val="그림을 바꾸려면 아이콘을 클릭하세요."/>
          <w:id w:val="-423115271"/>
          <w:picture/>
        </w:sdtPr>
        <w:sdtContent>
          <w:tc>
            <w:tcPr>
              <w:tcW w:w="2500" w:type="pct"/>
              <w:vAlign w:val="bottom"/>
            </w:tcPr>
            <w:p w14:paraId="14ED9DCC" w14:textId="77777777" w:rsidR="00C47A1D" w:rsidRDefault="006D0E37">
              <w:pPr>
                <w:pStyle w:val="a3"/>
              </w:pPr>
              <w:r w:rsidRPr="006D0E37">
                <w:rPr>
                  <w:noProof/>
                </w:rPr>
                <w:drawing>
                  <wp:inline distT="0" distB="0" distL="0" distR="0" wp14:anchorId="174FE64B" wp14:editId="6F429952">
                    <wp:extent cx="1847850" cy="733425"/>
                    <wp:effectExtent l="0" t="0" r="0" b="9525"/>
                    <wp:docPr id="2" name="그림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47850" cy="733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14:paraId="66392F27" w14:textId="77777777" w:rsidR="00C47A1D" w:rsidRDefault="00C47A1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zMDMwNTQxMje3MDJU0lEKTi0uzszPAykwqgUAQyJ/HSwAAAA="/>
  </w:docVars>
  <w:rsids>
    <w:rsidRoot w:val="006D0E37"/>
    <w:rsid w:val="00005AA9"/>
    <w:rsid w:val="000061B5"/>
    <w:rsid w:val="00035695"/>
    <w:rsid w:val="00061675"/>
    <w:rsid w:val="00063AF3"/>
    <w:rsid w:val="000668AF"/>
    <w:rsid w:val="00093FEE"/>
    <w:rsid w:val="000B1B47"/>
    <w:rsid w:val="000B45ED"/>
    <w:rsid w:val="000D57FA"/>
    <w:rsid w:val="0010767D"/>
    <w:rsid w:val="00111DE3"/>
    <w:rsid w:val="00182610"/>
    <w:rsid w:val="001C79F8"/>
    <w:rsid w:val="001E2E9C"/>
    <w:rsid w:val="001F5072"/>
    <w:rsid w:val="002147EC"/>
    <w:rsid w:val="00231A01"/>
    <w:rsid w:val="002657ED"/>
    <w:rsid w:val="002712F7"/>
    <w:rsid w:val="00281C94"/>
    <w:rsid w:val="00312EAF"/>
    <w:rsid w:val="003607CC"/>
    <w:rsid w:val="003816B0"/>
    <w:rsid w:val="0038796D"/>
    <w:rsid w:val="003909D3"/>
    <w:rsid w:val="003A08F5"/>
    <w:rsid w:val="003B1364"/>
    <w:rsid w:val="003B3398"/>
    <w:rsid w:val="003B5103"/>
    <w:rsid w:val="003E6C19"/>
    <w:rsid w:val="003F4671"/>
    <w:rsid w:val="004238E6"/>
    <w:rsid w:val="00426F60"/>
    <w:rsid w:val="00462B56"/>
    <w:rsid w:val="004729D6"/>
    <w:rsid w:val="004A40B4"/>
    <w:rsid w:val="004C0D92"/>
    <w:rsid w:val="00506F04"/>
    <w:rsid w:val="00515476"/>
    <w:rsid w:val="00534BBF"/>
    <w:rsid w:val="0057405B"/>
    <w:rsid w:val="00594C59"/>
    <w:rsid w:val="005B19EA"/>
    <w:rsid w:val="005B7CD5"/>
    <w:rsid w:val="005F006B"/>
    <w:rsid w:val="00607450"/>
    <w:rsid w:val="00660648"/>
    <w:rsid w:val="006B254C"/>
    <w:rsid w:val="006B61DD"/>
    <w:rsid w:val="006D072B"/>
    <w:rsid w:val="006D0E37"/>
    <w:rsid w:val="006E136E"/>
    <w:rsid w:val="006F03F0"/>
    <w:rsid w:val="0075560F"/>
    <w:rsid w:val="00770E32"/>
    <w:rsid w:val="00791958"/>
    <w:rsid w:val="007962B3"/>
    <w:rsid w:val="007B0445"/>
    <w:rsid w:val="007B28B4"/>
    <w:rsid w:val="007C1351"/>
    <w:rsid w:val="007E2887"/>
    <w:rsid w:val="008048D0"/>
    <w:rsid w:val="00807301"/>
    <w:rsid w:val="008223E2"/>
    <w:rsid w:val="00836A27"/>
    <w:rsid w:val="00841891"/>
    <w:rsid w:val="008744D9"/>
    <w:rsid w:val="008806A5"/>
    <w:rsid w:val="008B0881"/>
    <w:rsid w:val="008B1AEB"/>
    <w:rsid w:val="008B756E"/>
    <w:rsid w:val="008C1973"/>
    <w:rsid w:val="008D54D1"/>
    <w:rsid w:val="009272A9"/>
    <w:rsid w:val="0094095C"/>
    <w:rsid w:val="0096031B"/>
    <w:rsid w:val="009724D2"/>
    <w:rsid w:val="00975F82"/>
    <w:rsid w:val="009A5D3C"/>
    <w:rsid w:val="009B1B6A"/>
    <w:rsid w:val="009B2F75"/>
    <w:rsid w:val="009C7367"/>
    <w:rsid w:val="009C7E29"/>
    <w:rsid w:val="009D023F"/>
    <w:rsid w:val="00A30390"/>
    <w:rsid w:val="00A570D2"/>
    <w:rsid w:val="00A90C53"/>
    <w:rsid w:val="00AE3330"/>
    <w:rsid w:val="00B02E81"/>
    <w:rsid w:val="00B116D7"/>
    <w:rsid w:val="00B16928"/>
    <w:rsid w:val="00B97ED5"/>
    <w:rsid w:val="00BD55CF"/>
    <w:rsid w:val="00C046CF"/>
    <w:rsid w:val="00C12440"/>
    <w:rsid w:val="00C4090A"/>
    <w:rsid w:val="00C47283"/>
    <w:rsid w:val="00C47A1D"/>
    <w:rsid w:val="00C53E97"/>
    <w:rsid w:val="00C957E0"/>
    <w:rsid w:val="00CA7DA4"/>
    <w:rsid w:val="00CD7957"/>
    <w:rsid w:val="00D142D7"/>
    <w:rsid w:val="00D659B2"/>
    <w:rsid w:val="00E053A5"/>
    <w:rsid w:val="00E06D3E"/>
    <w:rsid w:val="00E138A0"/>
    <w:rsid w:val="00E14DE7"/>
    <w:rsid w:val="00E306A5"/>
    <w:rsid w:val="00E34BE5"/>
    <w:rsid w:val="00E6621A"/>
    <w:rsid w:val="00E908EB"/>
    <w:rsid w:val="00EC564F"/>
    <w:rsid w:val="00ED0C6F"/>
    <w:rsid w:val="00ED2F3D"/>
    <w:rsid w:val="00EF2B21"/>
    <w:rsid w:val="00F02122"/>
    <w:rsid w:val="00F023B9"/>
    <w:rsid w:val="00F402DC"/>
    <w:rsid w:val="00F45DE6"/>
    <w:rsid w:val="00F54D4C"/>
    <w:rsid w:val="00F73021"/>
    <w:rsid w:val="00FD265E"/>
    <w:rsid w:val="00FD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447863"/>
  <w15:chartTrackingRefBased/>
  <w15:docId w15:val="{E277BA93-7597-4580-9573-F7854CC67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before="0" w:after="0"/>
    </w:pPr>
  </w:style>
  <w:style w:type="character" w:styleId="a6">
    <w:name w:val="Strong"/>
    <w:basedOn w:val="a0"/>
    <w:uiPriority w:val="1"/>
    <w:unhideWhenUsed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3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oleObject" Target="embeddings/oleObject9.bin"/><Relationship Id="rId84" Type="http://schemas.openxmlformats.org/officeDocument/2006/relationships/oleObject" Target="embeddings/oleObject17.bin"/><Relationship Id="rId89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oleObject" Target="embeddings/oleObject4.bin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oleObject" Target="embeddings/oleObject12.bin"/><Relationship Id="rId79" Type="http://schemas.openxmlformats.org/officeDocument/2006/relationships/image" Target="media/image57.png"/><Relationship Id="rId5" Type="http://schemas.openxmlformats.org/officeDocument/2006/relationships/settings" Target="setting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7.bin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2.png"/><Relationship Id="rId77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oleObject" Target="embeddings/oleObject11.bin"/><Relationship Id="rId80" Type="http://schemas.openxmlformats.org/officeDocument/2006/relationships/oleObject" Target="embeddings/oleObject15.bin"/><Relationship Id="rId85" Type="http://schemas.openxmlformats.org/officeDocument/2006/relationships/image" Target="media/image60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2.bin"/><Relationship Id="rId38" Type="http://schemas.openxmlformats.org/officeDocument/2006/relationships/image" Target="media/image26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oleObject" Target="embeddings/oleObject6.bin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oleObject" Target="embeddings/oleObject10.bin"/><Relationship Id="rId75" Type="http://schemas.openxmlformats.org/officeDocument/2006/relationships/image" Target="media/image55.png"/><Relationship Id="rId83" Type="http://schemas.openxmlformats.org/officeDocument/2006/relationships/image" Target="media/image59.png"/><Relationship Id="rId88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2.png"/><Relationship Id="rId31" Type="http://schemas.openxmlformats.org/officeDocument/2006/relationships/oleObject" Target="embeddings/oleObject1.bin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4.png"/><Relationship Id="rId78" Type="http://schemas.openxmlformats.org/officeDocument/2006/relationships/oleObject" Target="embeddings/oleObject14.bin"/><Relationship Id="rId81" Type="http://schemas.openxmlformats.org/officeDocument/2006/relationships/image" Target="media/image58.png"/><Relationship Id="rId86" Type="http://schemas.openxmlformats.org/officeDocument/2006/relationships/oleObject" Target="embeddings/oleObject18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oleObject" Target="embeddings/oleObject5.bin"/><Relationship Id="rId34" Type="http://schemas.openxmlformats.org/officeDocument/2006/relationships/image" Target="media/image24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oleObject" Target="embeddings/oleObject13.bin"/><Relationship Id="rId7" Type="http://schemas.openxmlformats.org/officeDocument/2006/relationships/footnotes" Target="footnotes.xml"/><Relationship Id="rId71" Type="http://schemas.openxmlformats.org/officeDocument/2006/relationships/image" Target="media/image5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27.png"/><Relationship Id="rId45" Type="http://schemas.openxmlformats.org/officeDocument/2006/relationships/oleObject" Target="embeddings/oleObject8.bin"/><Relationship Id="rId66" Type="http://schemas.openxmlformats.org/officeDocument/2006/relationships/image" Target="media/image50.png"/><Relationship Id="rId87" Type="http://schemas.openxmlformats.org/officeDocument/2006/relationships/footer" Target="footer1.xml"/><Relationship Id="rId61" Type="http://schemas.openxmlformats.org/officeDocument/2006/relationships/image" Target="media/image45.png"/><Relationship Id="rId82" Type="http://schemas.openxmlformats.org/officeDocument/2006/relationships/oleObject" Target="embeddings/oleObject16.bin"/><Relationship Id="rId1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Park\AppData\Roaming\Microsoft\Templates\&#54532;&#47196;&#51229;&#53944;%20&#49345;&#53468;%20&#48372;&#44256;&#49436;.dotx" TargetMode="Externa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Props1.xml><?xml version="1.0" encoding="utf-8"?>
<ds:datastoreItem xmlns:ds="http://schemas.openxmlformats.org/officeDocument/2006/customXml" ds:itemID="{9BD85BA9-29C9-426D-B410-E6F3F4B55F3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</Template>
  <TotalTime>370</TotalTime>
  <Pages>19</Pages>
  <Words>960</Words>
  <Characters>5472</Characters>
  <Application>Microsoft Office Word</Application>
  <DocSecurity>0</DocSecurity>
  <Lines>45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JPark</dc:creator>
  <cp:keywords/>
  <cp:lastModifiedBy>김범수</cp:lastModifiedBy>
  <cp:revision>85</cp:revision>
  <dcterms:created xsi:type="dcterms:W3CDTF">2019-09-17T10:08:00Z</dcterms:created>
  <dcterms:modified xsi:type="dcterms:W3CDTF">2022-09-26T03:24:00Z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